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98B4" w14:textId="27987CBD" w:rsidR="00A17894" w:rsidRPr="0041292F" w:rsidRDefault="00A17894" w:rsidP="00A17894">
      <w:pPr>
        <w:pStyle w:val="10"/>
        <w:tabs>
          <w:tab w:val="clear" w:pos="709"/>
        </w:tabs>
      </w:pPr>
      <w:bookmarkStart w:id="0" w:name="_Toc197367209"/>
      <w:r w:rsidRPr="00F45029"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25</w:t>
      </w:r>
      <w:r>
        <w:br/>
      </w:r>
      <w:r w:rsidR="00CC1CB5" w:rsidRPr="00CC1CB5">
        <w:t>Работа с локальной БД в приложении</w:t>
      </w:r>
      <w:bookmarkEnd w:id="0"/>
    </w:p>
    <w:p w14:paraId="7F5811E5" w14:textId="77777777" w:rsidR="00A17894" w:rsidRPr="00F45029" w:rsidRDefault="00A17894" w:rsidP="00A17894">
      <w:pPr>
        <w:pStyle w:val="1"/>
        <w:numPr>
          <w:ilvl w:val="0"/>
          <w:numId w:val="29"/>
        </w:numPr>
      </w:pPr>
      <w:r w:rsidRPr="00F45029">
        <w:t>Цель работы</w:t>
      </w:r>
    </w:p>
    <w:p w14:paraId="70B37C98" w14:textId="77777777" w:rsidR="00A17894" w:rsidRPr="00F45029" w:rsidRDefault="00A17894" w:rsidP="00A17894">
      <w:pPr>
        <w:pStyle w:val="2"/>
      </w:pPr>
      <w:r>
        <w:t xml:space="preserve">Изучить принципы работы с БД в приложениях на </w:t>
      </w:r>
      <w:r w:rsidRPr="00F45029">
        <w:rPr>
          <w:lang w:val="en-US"/>
        </w:rPr>
        <w:t>Avalonia</w:t>
      </w:r>
      <w:r w:rsidRPr="00EE78BE">
        <w:t xml:space="preserve"> </w:t>
      </w:r>
      <w:r w:rsidRPr="00F45029">
        <w:rPr>
          <w:lang w:val="en-US"/>
        </w:rPr>
        <w:t>UI</w:t>
      </w:r>
      <w:r w:rsidRPr="00F45029">
        <w:t>.</w:t>
      </w:r>
    </w:p>
    <w:p w14:paraId="30BFBD8B" w14:textId="77777777" w:rsidR="00A17894" w:rsidRPr="00F45029" w:rsidRDefault="00A17894" w:rsidP="00A17894">
      <w:pPr>
        <w:pStyle w:val="1"/>
      </w:pPr>
      <w:r w:rsidRPr="00F45029">
        <w:t>Литература</w:t>
      </w:r>
    </w:p>
    <w:p w14:paraId="46D74DBF" w14:textId="77777777" w:rsidR="00A17894" w:rsidRPr="00F45029" w:rsidRDefault="00A17894" w:rsidP="00A17894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4CCE6078" w14:textId="77777777" w:rsidR="00A17894" w:rsidRPr="00F45029" w:rsidRDefault="00A17894" w:rsidP="00A17894">
      <w:pPr>
        <w:pStyle w:val="1"/>
      </w:pPr>
      <w:r w:rsidRPr="00F45029">
        <w:t>Подготовка к работе</w:t>
      </w:r>
    </w:p>
    <w:p w14:paraId="2457AB65" w14:textId="77777777" w:rsidR="00A17894" w:rsidRPr="00F45029" w:rsidRDefault="00A17894" w:rsidP="00A17894">
      <w:pPr>
        <w:pStyle w:val="2"/>
      </w:pPr>
      <w:r w:rsidRPr="00F45029">
        <w:t>Повторить теоретический материал (см.п.2).</w:t>
      </w:r>
    </w:p>
    <w:p w14:paraId="52570653" w14:textId="77777777" w:rsidR="00A17894" w:rsidRPr="00F45029" w:rsidRDefault="00A17894" w:rsidP="00A17894">
      <w:pPr>
        <w:pStyle w:val="2"/>
      </w:pPr>
      <w:r w:rsidRPr="00F45029">
        <w:t>Изучить описание лабораторной работы.</w:t>
      </w:r>
    </w:p>
    <w:p w14:paraId="6F9A86AD" w14:textId="77777777" w:rsidR="00A17894" w:rsidRPr="00F45029" w:rsidRDefault="00A17894" w:rsidP="00A17894">
      <w:pPr>
        <w:pStyle w:val="1"/>
      </w:pPr>
      <w:r w:rsidRPr="00F45029">
        <w:t>Основное оборудование</w:t>
      </w:r>
    </w:p>
    <w:p w14:paraId="162D839A" w14:textId="77777777" w:rsidR="00A17894" w:rsidRPr="00F45029" w:rsidRDefault="00A17894" w:rsidP="00A17894">
      <w:pPr>
        <w:pStyle w:val="2"/>
      </w:pPr>
      <w:r w:rsidRPr="00F45029">
        <w:t>Персональный компьютер.</w:t>
      </w:r>
    </w:p>
    <w:p w14:paraId="6B1E5C05" w14:textId="77777777" w:rsidR="00A17894" w:rsidRPr="00F45029" w:rsidRDefault="00A17894" w:rsidP="00A17894">
      <w:pPr>
        <w:pStyle w:val="1"/>
      </w:pPr>
      <w:r w:rsidRPr="00F45029">
        <w:t>Задание</w:t>
      </w:r>
    </w:p>
    <w:p w14:paraId="06BD2B0C" w14:textId="77777777" w:rsidR="00A17894" w:rsidRPr="00BD06AC" w:rsidRDefault="00A17894" w:rsidP="00A17894">
      <w:pPr>
        <w:pStyle w:val="2"/>
      </w:pPr>
      <w:r>
        <w:t xml:space="preserve">Создайте новый проект </w:t>
      </w:r>
      <w:r>
        <w:rPr>
          <w:lang w:val="en-US"/>
        </w:rPr>
        <w:t>Avalonia</w:t>
      </w:r>
    </w:p>
    <w:p w14:paraId="22292F52" w14:textId="77777777" w:rsidR="00A17894" w:rsidRPr="009F1782" w:rsidRDefault="00A17894" w:rsidP="00A17894">
      <w:pPr>
        <w:pStyle w:val="2"/>
        <w:numPr>
          <w:ilvl w:val="2"/>
          <w:numId w:val="6"/>
        </w:numPr>
      </w:pPr>
      <w:r>
        <w:t xml:space="preserve">Установите пакеты </w:t>
      </w:r>
      <w:r>
        <w:rPr>
          <w:lang w:val="en-US"/>
        </w:rPr>
        <w:t>Microsoft</w:t>
      </w:r>
      <w:r w:rsidRPr="00F03998">
        <w:t>.</w:t>
      </w:r>
      <w:proofErr w:type="spellStart"/>
      <w:r>
        <w:rPr>
          <w:lang w:val="en-US"/>
        </w:rPr>
        <w:t>EntityFrameworkCore</w:t>
      </w:r>
      <w:proofErr w:type="spellEnd"/>
      <w:r>
        <w:t xml:space="preserve"> и </w:t>
      </w:r>
      <w:r>
        <w:rPr>
          <w:lang w:val="en-US"/>
        </w:rPr>
        <w:t>Microsoft</w:t>
      </w:r>
      <w:r w:rsidRPr="00F03998">
        <w:t>.</w:t>
      </w:r>
      <w:proofErr w:type="spellStart"/>
      <w:r>
        <w:rPr>
          <w:lang w:val="en-US"/>
        </w:rPr>
        <w:t>EntityFrameworkCore</w:t>
      </w:r>
      <w:proofErr w:type="spellEnd"/>
      <w:r>
        <w:t>.</w:t>
      </w:r>
      <w:proofErr w:type="spellStart"/>
      <w:r>
        <w:rPr>
          <w:lang w:val="en-US"/>
        </w:rPr>
        <w:t>Sqlite</w:t>
      </w:r>
      <w:proofErr w:type="spellEnd"/>
    </w:p>
    <w:p w14:paraId="21092CF7" w14:textId="77777777" w:rsidR="00A17894" w:rsidRPr="007C7049" w:rsidRDefault="00A17894" w:rsidP="00A17894">
      <w:pPr>
        <w:pStyle w:val="2"/>
        <w:numPr>
          <w:ilvl w:val="2"/>
          <w:numId w:val="6"/>
        </w:numPr>
      </w:pPr>
      <w:r>
        <w:t xml:space="preserve">Создайте контекст базы данных </w:t>
      </w:r>
      <w:proofErr w:type="spellStart"/>
      <w:r>
        <w:rPr>
          <w:lang w:val="en-US"/>
        </w:rPr>
        <w:t>AppDbContext</w:t>
      </w:r>
      <w:proofErr w:type="spellEnd"/>
    </w:p>
    <w:p w14:paraId="780EC0D7" w14:textId="77777777" w:rsidR="00A17894" w:rsidRDefault="00A17894" w:rsidP="00A17894">
      <w:pPr>
        <w:pStyle w:val="ad"/>
      </w:pPr>
      <w:r>
        <w:t xml:space="preserve">public class </w:t>
      </w:r>
      <w:proofErr w:type="spellStart"/>
      <w:r>
        <w:t>AppDbContext</w:t>
      </w:r>
      <w:proofErr w:type="spellEnd"/>
      <w:r>
        <w:t xml:space="preserve"> : </w:t>
      </w:r>
      <w:proofErr w:type="spellStart"/>
      <w:r>
        <w:t>DbContext</w:t>
      </w:r>
      <w:proofErr w:type="spellEnd"/>
    </w:p>
    <w:p w14:paraId="6908F263" w14:textId="77777777" w:rsidR="00A17894" w:rsidRDefault="00A17894" w:rsidP="00A17894">
      <w:pPr>
        <w:pStyle w:val="ad"/>
      </w:pPr>
      <w:r>
        <w:t>{</w:t>
      </w:r>
    </w:p>
    <w:p w14:paraId="1747AA97" w14:textId="77777777" w:rsidR="00A17894" w:rsidRDefault="00A17894" w:rsidP="00A17894">
      <w:pPr>
        <w:pStyle w:val="ad"/>
      </w:pPr>
      <w:r>
        <w:t xml:space="preserve">    public </w:t>
      </w:r>
      <w:proofErr w:type="spellStart"/>
      <w:r>
        <w:t>DbSet</w:t>
      </w:r>
      <w:proofErr w:type="spellEnd"/>
      <w:r>
        <w:t>&lt;User&gt; Users { get; set; }</w:t>
      </w:r>
    </w:p>
    <w:p w14:paraId="3368288A" w14:textId="77777777" w:rsidR="00A17894" w:rsidRDefault="00A17894" w:rsidP="00A17894">
      <w:pPr>
        <w:pStyle w:val="ad"/>
      </w:pPr>
    </w:p>
    <w:p w14:paraId="3DE80D20" w14:textId="77777777" w:rsidR="00A17894" w:rsidRDefault="00A17894" w:rsidP="00A17894">
      <w:pPr>
        <w:pStyle w:val="ad"/>
      </w:pPr>
      <w:r>
        <w:t xml:space="preserve">    protected override void </w:t>
      </w:r>
      <w:proofErr w:type="spellStart"/>
      <w:r>
        <w:t>OnConfiguring</w:t>
      </w:r>
      <w:proofErr w:type="spellEnd"/>
      <w:r>
        <w:t>(</w:t>
      </w:r>
      <w:proofErr w:type="spellStart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14:paraId="0A4C5A0C" w14:textId="77777777" w:rsidR="00A17894" w:rsidRDefault="00A17894" w:rsidP="00A17894">
      <w:pPr>
        <w:pStyle w:val="ad"/>
      </w:pPr>
      <w:r>
        <w:t xml:space="preserve">    {</w:t>
      </w:r>
    </w:p>
    <w:p w14:paraId="2E273489" w14:textId="77777777" w:rsidR="00A17894" w:rsidRDefault="00A17894" w:rsidP="00A17894">
      <w:pPr>
        <w:pStyle w:val="ad"/>
      </w:pPr>
      <w:r>
        <w:t xml:space="preserve">        string </w:t>
      </w:r>
      <w:proofErr w:type="spellStart"/>
      <w:r>
        <w:t>dbPath</w:t>
      </w:r>
      <w:proofErr w:type="spellEnd"/>
      <w:r>
        <w:t xml:space="preserve"> = </w:t>
      </w:r>
      <w:proofErr w:type="spellStart"/>
      <w:r>
        <w:t>GetDatabasePath</w:t>
      </w:r>
      <w:proofErr w:type="spellEnd"/>
      <w:r>
        <w:t>("</w:t>
      </w:r>
      <w:proofErr w:type="spellStart"/>
      <w:r>
        <w:t>app.db</w:t>
      </w:r>
      <w:proofErr w:type="spellEnd"/>
      <w:r>
        <w:t>");</w:t>
      </w:r>
    </w:p>
    <w:p w14:paraId="31172BC2" w14:textId="77777777" w:rsidR="00A17894" w:rsidRDefault="00A17894" w:rsidP="00A17894">
      <w:pPr>
        <w:pStyle w:val="ad"/>
      </w:pPr>
      <w:r>
        <w:t xml:space="preserve">        </w:t>
      </w:r>
      <w:proofErr w:type="spellStart"/>
      <w:r>
        <w:t>optionsBuilder.UseSqlite</w:t>
      </w:r>
      <w:proofErr w:type="spellEnd"/>
      <w:r>
        <w:t>($"Data Source={</w:t>
      </w:r>
      <w:proofErr w:type="spellStart"/>
      <w:r>
        <w:t>dbPath</w:t>
      </w:r>
      <w:proofErr w:type="spellEnd"/>
      <w:r>
        <w:t>}");</w:t>
      </w:r>
    </w:p>
    <w:p w14:paraId="60F68FF6" w14:textId="77777777" w:rsidR="00A17894" w:rsidRDefault="00A17894" w:rsidP="00A17894">
      <w:pPr>
        <w:pStyle w:val="ad"/>
      </w:pPr>
      <w:r>
        <w:t xml:space="preserve">    }</w:t>
      </w:r>
    </w:p>
    <w:p w14:paraId="6DFDAC14" w14:textId="77777777" w:rsidR="00A17894" w:rsidRDefault="00A17894" w:rsidP="00A17894">
      <w:pPr>
        <w:pStyle w:val="ad"/>
      </w:pPr>
    </w:p>
    <w:p w14:paraId="37BF61B2" w14:textId="77777777" w:rsidR="00A17894" w:rsidRDefault="00A17894" w:rsidP="00A17894">
      <w:pPr>
        <w:pStyle w:val="ad"/>
      </w:pPr>
      <w:r>
        <w:t xml:space="preserve">    private static string </w:t>
      </w:r>
      <w:proofErr w:type="spellStart"/>
      <w:r>
        <w:t>GetDatabasePath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>)</w:t>
      </w:r>
    </w:p>
    <w:p w14:paraId="4413A8D4" w14:textId="77777777" w:rsidR="00A17894" w:rsidRDefault="00A17894" w:rsidP="00A17894">
      <w:pPr>
        <w:pStyle w:val="ad"/>
      </w:pPr>
      <w:r>
        <w:t xml:space="preserve">    {</w:t>
      </w:r>
    </w:p>
    <w:p w14:paraId="4140AB93" w14:textId="77777777" w:rsidR="00A17894" w:rsidRDefault="00A17894" w:rsidP="00A17894">
      <w:pPr>
        <w:pStyle w:val="ad"/>
      </w:pPr>
      <w:r>
        <w:t xml:space="preserve">        string folder = Environment.GetFolderPath(Environment.SpecialFolder.LocalApplicationData);</w:t>
      </w:r>
    </w:p>
    <w:p w14:paraId="69030915" w14:textId="77777777" w:rsidR="00A17894" w:rsidRDefault="00A17894" w:rsidP="00A17894">
      <w:pPr>
        <w:pStyle w:val="ad"/>
      </w:pPr>
      <w:r>
        <w:t xml:space="preserve">        return </w:t>
      </w:r>
      <w:proofErr w:type="spellStart"/>
      <w:r>
        <w:t>Path.Combine</w:t>
      </w:r>
      <w:proofErr w:type="spellEnd"/>
      <w:r>
        <w:t xml:space="preserve">(folder, </w:t>
      </w:r>
      <w:proofErr w:type="spellStart"/>
      <w:r>
        <w:t>fileName</w:t>
      </w:r>
      <w:proofErr w:type="spellEnd"/>
      <w:r>
        <w:t>);</w:t>
      </w:r>
    </w:p>
    <w:p w14:paraId="34804CF0" w14:textId="77777777" w:rsidR="00A17894" w:rsidRDefault="00A17894" w:rsidP="00A17894">
      <w:pPr>
        <w:pStyle w:val="ad"/>
      </w:pPr>
      <w:r>
        <w:t xml:space="preserve">    }</w:t>
      </w:r>
    </w:p>
    <w:p w14:paraId="391452A7" w14:textId="77777777" w:rsidR="00A17894" w:rsidRDefault="00A17894" w:rsidP="00A17894">
      <w:pPr>
        <w:pStyle w:val="ad"/>
      </w:pPr>
      <w:r>
        <w:t>}</w:t>
      </w:r>
    </w:p>
    <w:p w14:paraId="5BB3A4BC" w14:textId="77777777" w:rsidR="00A17894" w:rsidRDefault="00A17894" w:rsidP="00A17894">
      <w:pPr>
        <w:pStyle w:val="2"/>
        <w:numPr>
          <w:ilvl w:val="2"/>
          <w:numId w:val="6"/>
        </w:numPr>
      </w:pPr>
      <w:r>
        <w:t xml:space="preserve">В классе </w:t>
      </w:r>
      <w:r>
        <w:rPr>
          <w:lang w:val="en-US"/>
        </w:rPr>
        <w:t>User</w:t>
      </w:r>
      <w:r w:rsidRPr="00C1536B">
        <w:t xml:space="preserve"> </w:t>
      </w:r>
      <w:r>
        <w:t xml:space="preserve">определите свойства </w:t>
      </w:r>
      <w:r>
        <w:rPr>
          <w:lang w:val="en-US"/>
        </w:rPr>
        <w:t>Id</w:t>
      </w:r>
      <w:r w:rsidRPr="006562F4">
        <w:t xml:space="preserve">, </w:t>
      </w:r>
      <w:r>
        <w:rPr>
          <w:lang w:val="en-US"/>
        </w:rPr>
        <w:t>Login</w:t>
      </w:r>
      <w:r w:rsidRPr="006562F4">
        <w:t xml:space="preserve">, </w:t>
      </w:r>
      <w:r>
        <w:rPr>
          <w:lang w:val="en-US"/>
        </w:rPr>
        <w:t>Password</w:t>
      </w:r>
    </w:p>
    <w:p w14:paraId="15C3B8DC" w14:textId="44AEA83A" w:rsidR="00A17894" w:rsidRDefault="00A17894" w:rsidP="00A17894">
      <w:pPr>
        <w:pStyle w:val="2"/>
        <w:numPr>
          <w:ilvl w:val="2"/>
          <w:numId w:val="6"/>
        </w:numPr>
      </w:pPr>
      <w:r>
        <w:t xml:space="preserve">Также при создании экземпляра объекта контекста добавьте строчку </w:t>
      </w:r>
      <w:r>
        <w:rPr>
          <w:lang w:val="en-US"/>
        </w:rPr>
        <w:lastRenderedPageBreak/>
        <w:t>Database</w:t>
      </w:r>
      <w:r w:rsidRPr="0097616F">
        <w:t>.</w:t>
      </w:r>
      <w:proofErr w:type="spellStart"/>
      <w:r>
        <w:rPr>
          <w:lang w:val="en-US"/>
        </w:rPr>
        <w:t>EnsureCreated</w:t>
      </w:r>
      <w:proofErr w:type="spellEnd"/>
      <w:r w:rsidRPr="0097616F">
        <w:t xml:space="preserve">() </w:t>
      </w:r>
      <w:r w:rsidR="00294137">
        <w:t>для того, чтобы</w:t>
      </w:r>
      <w:r>
        <w:t xml:space="preserve"> создать файл БД при его отсутствии.</w:t>
      </w:r>
    </w:p>
    <w:p w14:paraId="10978D5E" w14:textId="77777777" w:rsidR="00A17894" w:rsidRDefault="00A17894" w:rsidP="00A17894">
      <w:pPr>
        <w:pStyle w:val="2"/>
      </w:pPr>
      <w:r>
        <w:t>Взаимодействие с контекстом данных</w:t>
      </w:r>
    </w:p>
    <w:p w14:paraId="21170087" w14:textId="77777777" w:rsidR="00A17894" w:rsidRDefault="00A17894" w:rsidP="00A17894">
      <w:pPr>
        <w:pStyle w:val="2"/>
        <w:numPr>
          <w:ilvl w:val="2"/>
          <w:numId w:val="6"/>
        </w:numPr>
      </w:pPr>
      <w:r>
        <w:t xml:space="preserve">Для взаимодействия с контекстом данных создайте класс </w:t>
      </w:r>
      <w:proofErr w:type="spellStart"/>
      <w:r>
        <w:rPr>
          <w:lang w:val="en-US"/>
        </w:rPr>
        <w:t>UserService</w:t>
      </w:r>
      <w:proofErr w:type="spellEnd"/>
      <w:r>
        <w:t>, и в нем создайте методы для работы с пользователями.</w:t>
      </w:r>
    </w:p>
    <w:p w14:paraId="0A7C096C" w14:textId="77777777" w:rsidR="00A17894" w:rsidRPr="00AD4530" w:rsidRDefault="00A17894" w:rsidP="00A17894">
      <w:pPr>
        <w:pStyle w:val="2"/>
        <w:numPr>
          <w:ilvl w:val="2"/>
          <w:numId w:val="6"/>
        </w:numPr>
      </w:pPr>
      <w:r>
        <w:t>Контекст данных</w:t>
      </w:r>
      <w:r w:rsidRPr="00AD4530">
        <w:t xml:space="preserve"> </w:t>
      </w:r>
      <w:r>
        <w:t xml:space="preserve">и сервис зарегистрировать в приложении либо напрямую передавать во </w:t>
      </w:r>
      <w:proofErr w:type="spellStart"/>
      <w:r>
        <w:rPr>
          <w:lang w:val="en-US"/>
        </w:rPr>
        <w:t>ViewModel</w:t>
      </w:r>
      <w:proofErr w:type="spellEnd"/>
    </w:p>
    <w:p w14:paraId="5382278F" w14:textId="77777777" w:rsidR="00A17894" w:rsidRDefault="00A17894" w:rsidP="00A17894">
      <w:pPr>
        <w:pStyle w:val="2"/>
      </w:pPr>
      <w:r>
        <w:t>Пользовательский интерфейс для взаимодействия с БД</w:t>
      </w:r>
    </w:p>
    <w:p w14:paraId="4334830C" w14:textId="77777777" w:rsidR="00A17894" w:rsidRDefault="00A17894" w:rsidP="00A17894">
      <w:pPr>
        <w:pStyle w:val="2"/>
        <w:numPr>
          <w:ilvl w:val="2"/>
          <w:numId w:val="6"/>
        </w:numPr>
      </w:pPr>
      <w:r>
        <w:t>На странице приложения добавить поля ввода логина и пароля, кнопку создать и список пользователей.</w:t>
      </w:r>
    </w:p>
    <w:p w14:paraId="509444FE" w14:textId="77777777" w:rsidR="00A17894" w:rsidRDefault="00A17894" w:rsidP="00A17894">
      <w:pPr>
        <w:pStyle w:val="2"/>
        <w:numPr>
          <w:ilvl w:val="2"/>
          <w:numId w:val="6"/>
        </w:numPr>
      </w:pPr>
      <w:r>
        <w:t>При вводе данных в поля ввода и нажатие кнопки сохранять пользователя в БД и отображать его в списке.</w:t>
      </w:r>
    </w:p>
    <w:p w14:paraId="632791BF" w14:textId="77777777" w:rsidR="00A17894" w:rsidRDefault="00A17894" w:rsidP="00A17894">
      <w:pPr>
        <w:pStyle w:val="2"/>
        <w:numPr>
          <w:ilvl w:val="2"/>
          <w:numId w:val="6"/>
        </w:numPr>
      </w:pPr>
      <w:r>
        <w:t>Добавить для пользователей в списке кнопку «Удалить» при нажатии на которую пользователь удаляется из БД и списка.</w:t>
      </w:r>
    </w:p>
    <w:p w14:paraId="000F458D" w14:textId="77777777" w:rsidR="00A17894" w:rsidRDefault="00A17894" w:rsidP="00A17894">
      <w:pPr>
        <w:pStyle w:val="2"/>
      </w:pPr>
      <w:r>
        <w:t>Редактирование</w:t>
      </w:r>
    </w:p>
    <w:p w14:paraId="64EBDAAF" w14:textId="77777777" w:rsidR="00A17894" w:rsidRDefault="00A17894" w:rsidP="00A17894">
      <w:pPr>
        <w:pStyle w:val="2"/>
        <w:numPr>
          <w:ilvl w:val="2"/>
          <w:numId w:val="6"/>
        </w:numPr>
      </w:pPr>
      <w:r>
        <w:t>Добавить в приложение возможность сохранения пользователя: при нажатии на кнопку «Редактировать» данные о пользователе загружаются в поля ввода, при нажатии на кнопку «Сохранить» должны обновляться данные в БД в соответствии с изменениями.</w:t>
      </w:r>
    </w:p>
    <w:p w14:paraId="473148B6" w14:textId="77777777" w:rsidR="00A17894" w:rsidRPr="003500DC" w:rsidRDefault="00A17894" w:rsidP="00A17894">
      <w:pPr>
        <w:pStyle w:val="1"/>
      </w:pPr>
      <w:r w:rsidRPr="003500DC">
        <w:t>Порядок выполнения работы</w:t>
      </w:r>
    </w:p>
    <w:p w14:paraId="48BF4D20" w14:textId="77777777" w:rsidR="00A17894" w:rsidRPr="003500DC" w:rsidRDefault="00A17894" w:rsidP="00A17894">
      <w:pPr>
        <w:pStyle w:val="2"/>
      </w:pPr>
      <w:r w:rsidRPr="003500DC">
        <w:t>Выполнить все задания из п.5.</w:t>
      </w:r>
    </w:p>
    <w:p w14:paraId="6DFEAAC0" w14:textId="77777777" w:rsidR="00A17894" w:rsidRPr="003500DC" w:rsidRDefault="00A17894" w:rsidP="00A17894">
      <w:pPr>
        <w:pStyle w:val="2"/>
      </w:pPr>
      <w:r w:rsidRPr="003500DC">
        <w:t>Ответить на контрольные вопросы.</w:t>
      </w:r>
    </w:p>
    <w:p w14:paraId="5DE977B1" w14:textId="77777777" w:rsidR="00A17894" w:rsidRPr="003500DC" w:rsidRDefault="00A17894" w:rsidP="00A17894">
      <w:pPr>
        <w:pStyle w:val="1"/>
      </w:pPr>
      <w:r w:rsidRPr="003500DC">
        <w:t>Содержание отчета</w:t>
      </w:r>
    </w:p>
    <w:p w14:paraId="60A1A986" w14:textId="77777777" w:rsidR="00A17894" w:rsidRPr="003500DC" w:rsidRDefault="00A17894" w:rsidP="00A17894">
      <w:pPr>
        <w:pStyle w:val="2"/>
      </w:pPr>
      <w:r w:rsidRPr="003500DC">
        <w:t>Титульный лист</w:t>
      </w:r>
    </w:p>
    <w:p w14:paraId="34F16CEC" w14:textId="77777777" w:rsidR="00A17894" w:rsidRDefault="00A17894" w:rsidP="00A17894">
      <w:pPr>
        <w:pStyle w:val="2"/>
      </w:pPr>
      <w:r w:rsidRPr="003500DC">
        <w:t>Цель работы</w:t>
      </w:r>
    </w:p>
    <w:p w14:paraId="2CEC5B26" w14:textId="77777777" w:rsidR="00A17894" w:rsidRDefault="00A17894" w:rsidP="00A17894">
      <w:pPr>
        <w:pStyle w:val="2"/>
      </w:pPr>
      <w:r w:rsidRPr="002F2922">
        <w:t>Ответы на контрольные вопросы</w:t>
      </w:r>
    </w:p>
    <w:p w14:paraId="02718A3D" w14:textId="77777777" w:rsidR="00A17894" w:rsidRDefault="00A17894" w:rsidP="00A17894">
      <w:pPr>
        <w:pStyle w:val="2"/>
      </w:pPr>
      <w:r w:rsidRPr="003500DC">
        <w:t>Вывод</w:t>
      </w:r>
    </w:p>
    <w:p w14:paraId="58D0F9EF" w14:textId="77777777" w:rsidR="00A17894" w:rsidRDefault="00A17894" w:rsidP="00A17894">
      <w:pPr>
        <w:pStyle w:val="1"/>
      </w:pPr>
      <w:r w:rsidRPr="009671E3">
        <w:t xml:space="preserve">Контрольные вопросы </w:t>
      </w:r>
    </w:p>
    <w:p w14:paraId="6411335F" w14:textId="530D221C" w:rsidR="00A17894" w:rsidRDefault="00A17894" w:rsidP="00A17894">
      <w:pPr>
        <w:pStyle w:val="2"/>
      </w:pPr>
      <w:r>
        <w:t xml:space="preserve">Как осуществляется работа с БД в приложениях на </w:t>
      </w:r>
      <w:r>
        <w:rPr>
          <w:lang w:val="en-US"/>
        </w:rPr>
        <w:t>Avalonia</w:t>
      </w:r>
      <w:r w:rsidR="00F36404">
        <w:t>?</w:t>
      </w:r>
    </w:p>
    <w:p w14:paraId="6FC7161D" w14:textId="610A659E" w:rsidR="007F1BBA" w:rsidRPr="003500DC" w:rsidRDefault="00D911CB" w:rsidP="00A17894">
      <w:pPr>
        <w:pStyle w:val="2"/>
      </w:pPr>
      <w:r>
        <w:t xml:space="preserve">Для каких целей в приложениях используются БД </w:t>
      </w:r>
      <w:r>
        <w:rPr>
          <w:lang w:val="en-US"/>
        </w:rPr>
        <w:t>SQLite</w:t>
      </w:r>
      <w:r w:rsidR="00691FB9" w:rsidRPr="00F36404">
        <w:t>?</w:t>
      </w:r>
    </w:p>
    <w:p w14:paraId="53A7CF03" w14:textId="3C7A6A39" w:rsidR="00D5471F" w:rsidRPr="00973478" w:rsidRDefault="00D5471F" w:rsidP="00D5471F">
      <w:pPr>
        <w:pStyle w:val="10"/>
        <w:tabs>
          <w:tab w:val="clear" w:pos="709"/>
        </w:tabs>
      </w:pPr>
      <w:bookmarkStart w:id="1" w:name="_Toc197367210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26</w:t>
      </w:r>
      <w:r w:rsidRPr="00973478">
        <w:br/>
      </w:r>
      <w:r w:rsidR="00205EBC" w:rsidRPr="00205EBC">
        <w:t>Получение данных по сети</w:t>
      </w:r>
      <w:bookmarkEnd w:id="1"/>
    </w:p>
    <w:p w14:paraId="67BD767C" w14:textId="77777777" w:rsidR="00D5471F" w:rsidRPr="00F45029" w:rsidRDefault="00D5471F" w:rsidP="00D5471F">
      <w:pPr>
        <w:pStyle w:val="1"/>
        <w:numPr>
          <w:ilvl w:val="0"/>
          <w:numId w:val="30"/>
        </w:numPr>
      </w:pPr>
      <w:r w:rsidRPr="00F45029">
        <w:t>Цель работы</w:t>
      </w:r>
    </w:p>
    <w:p w14:paraId="6A776F6D" w14:textId="77777777" w:rsidR="00D5471F" w:rsidRDefault="00D5471F" w:rsidP="00D5471F">
      <w:pPr>
        <w:pStyle w:val="2"/>
      </w:pPr>
      <w:r>
        <w:t xml:space="preserve">Изучить процесс разработки приложений, использующих </w:t>
      </w:r>
      <w:r>
        <w:rPr>
          <w:lang w:val="en-US"/>
        </w:rPr>
        <w:t>API</w:t>
      </w:r>
      <w:r>
        <w:t>,</w:t>
      </w:r>
      <w:r w:rsidRPr="008E5EC7">
        <w:t xml:space="preserve"> </w:t>
      </w:r>
      <w:r>
        <w:t xml:space="preserve">на </w:t>
      </w:r>
      <w:r>
        <w:rPr>
          <w:lang w:val="en-US"/>
        </w:rPr>
        <w:t>Avalonia</w:t>
      </w:r>
      <w:r w:rsidRPr="008E5EC7">
        <w:t xml:space="preserve"> </w:t>
      </w:r>
      <w:r>
        <w:rPr>
          <w:lang w:val="en-US"/>
        </w:rPr>
        <w:t>UI</w:t>
      </w:r>
    </w:p>
    <w:p w14:paraId="02FA9686" w14:textId="77777777" w:rsidR="00D5471F" w:rsidRPr="00F45029" w:rsidRDefault="00D5471F" w:rsidP="00D5471F">
      <w:pPr>
        <w:pStyle w:val="2"/>
      </w:pPr>
      <w:r>
        <w:t xml:space="preserve">Закрепить навыки разработки приложений на </w:t>
      </w:r>
      <w:r w:rsidRPr="00F45029">
        <w:rPr>
          <w:lang w:val="en-US"/>
        </w:rPr>
        <w:t>Avalonia</w:t>
      </w:r>
      <w:r w:rsidRPr="00EE78BE">
        <w:t xml:space="preserve"> </w:t>
      </w:r>
      <w:r w:rsidRPr="00F45029">
        <w:rPr>
          <w:lang w:val="en-US"/>
        </w:rPr>
        <w:t>UI</w:t>
      </w:r>
      <w:r w:rsidRPr="00F45029">
        <w:t>.</w:t>
      </w:r>
    </w:p>
    <w:p w14:paraId="626D31B3" w14:textId="77777777" w:rsidR="00D5471F" w:rsidRPr="00F45029" w:rsidRDefault="00D5471F" w:rsidP="00D5471F">
      <w:pPr>
        <w:pStyle w:val="1"/>
      </w:pPr>
      <w:r w:rsidRPr="00F45029">
        <w:t>Литература</w:t>
      </w:r>
    </w:p>
    <w:p w14:paraId="12188184" w14:textId="77777777" w:rsidR="00D5471F" w:rsidRPr="00F45029" w:rsidRDefault="00D5471F" w:rsidP="00D5471F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512D5522" w14:textId="77777777" w:rsidR="00D5471F" w:rsidRPr="00F45029" w:rsidRDefault="00D5471F" w:rsidP="00D5471F">
      <w:pPr>
        <w:pStyle w:val="1"/>
      </w:pPr>
      <w:r w:rsidRPr="00F45029">
        <w:t>Подготовка к работе</w:t>
      </w:r>
    </w:p>
    <w:p w14:paraId="5327CB53" w14:textId="77777777" w:rsidR="00D5471F" w:rsidRPr="00F45029" w:rsidRDefault="00D5471F" w:rsidP="00D5471F">
      <w:pPr>
        <w:pStyle w:val="2"/>
      </w:pPr>
      <w:r w:rsidRPr="00F45029">
        <w:t>Повторить теоретический материал (см.п.2).</w:t>
      </w:r>
    </w:p>
    <w:p w14:paraId="38AFFE0D" w14:textId="77777777" w:rsidR="00D5471F" w:rsidRPr="00F45029" w:rsidRDefault="00D5471F" w:rsidP="00D5471F">
      <w:pPr>
        <w:pStyle w:val="2"/>
      </w:pPr>
      <w:r w:rsidRPr="00F45029">
        <w:t>Изучить описание лабораторной работы.</w:t>
      </w:r>
    </w:p>
    <w:p w14:paraId="52B21CD3" w14:textId="77777777" w:rsidR="00D5471F" w:rsidRPr="00F45029" w:rsidRDefault="00D5471F" w:rsidP="00D5471F">
      <w:pPr>
        <w:pStyle w:val="1"/>
      </w:pPr>
      <w:r w:rsidRPr="00F45029">
        <w:t>Основное оборудование</w:t>
      </w:r>
    </w:p>
    <w:p w14:paraId="1608BE45" w14:textId="77777777" w:rsidR="00D5471F" w:rsidRPr="00F45029" w:rsidRDefault="00D5471F" w:rsidP="00D5471F">
      <w:pPr>
        <w:pStyle w:val="2"/>
      </w:pPr>
      <w:r w:rsidRPr="00F45029">
        <w:t>Персональный компьютер.</w:t>
      </w:r>
    </w:p>
    <w:p w14:paraId="68781AF4" w14:textId="77777777" w:rsidR="00D5471F" w:rsidRPr="00F45029" w:rsidRDefault="00D5471F" w:rsidP="00D5471F">
      <w:pPr>
        <w:pStyle w:val="1"/>
      </w:pPr>
      <w:r w:rsidRPr="00F45029">
        <w:t>Задание</w:t>
      </w:r>
    </w:p>
    <w:p w14:paraId="62AF0431" w14:textId="77777777" w:rsidR="00D5471F" w:rsidRPr="005C0014" w:rsidRDefault="00D5471F" w:rsidP="00D5471F">
      <w:pPr>
        <w:pStyle w:val="2"/>
      </w:pPr>
      <w:r>
        <w:t xml:space="preserve">Получение доступа к </w:t>
      </w:r>
      <w:r>
        <w:rPr>
          <w:lang w:val="en-US"/>
        </w:rPr>
        <w:t>API</w:t>
      </w:r>
    </w:p>
    <w:p w14:paraId="6F40A7CF" w14:textId="77777777" w:rsidR="00D5471F" w:rsidRPr="005C0014" w:rsidRDefault="00D5471F" w:rsidP="00D5471F">
      <w:pPr>
        <w:pStyle w:val="2"/>
        <w:numPr>
          <w:ilvl w:val="2"/>
          <w:numId w:val="6"/>
        </w:numPr>
      </w:pPr>
      <w:r>
        <w:t xml:space="preserve">Зарегистрируйтесь на сайте </w:t>
      </w:r>
      <w:proofErr w:type="spellStart"/>
      <w:r>
        <w:rPr>
          <w:lang w:val="en-US"/>
        </w:rPr>
        <w:t>OpenWeatherApi</w:t>
      </w:r>
      <w:proofErr w:type="spellEnd"/>
    </w:p>
    <w:p w14:paraId="1E72B280" w14:textId="77777777" w:rsidR="00D5471F" w:rsidRPr="002D15C1" w:rsidRDefault="00D5471F" w:rsidP="00D5471F">
      <w:pPr>
        <w:pStyle w:val="2"/>
        <w:numPr>
          <w:ilvl w:val="2"/>
          <w:numId w:val="6"/>
        </w:numPr>
      </w:pPr>
      <w:r>
        <w:t xml:space="preserve">Перейдите в профиль пользователя и скопируйте себе </w:t>
      </w:r>
      <w:r>
        <w:rPr>
          <w:lang w:val="en-US"/>
        </w:rPr>
        <w:t>Api</w:t>
      </w:r>
      <w:r>
        <w:t>-ключ</w:t>
      </w:r>
    </w:p>
    <w:p w14:paraId="3136AD8B" w14:textId="77777777" w:rsidR="00D5471F" w:rsidRDefault="00D5471F" w:rsidP="00D5471F">
      <w:pPr>
        <w:pStyle w:val="2"/>
      </w:pPr>
      <w:r>
        <w:t xml:space="preserve">Разработка методов доступа к </w:t>
      </w:r>
      <w:r>
        <w:rPr>
          <w:lang w:val="en-US"/>
        </w:rPr>
        <w:t>API</w:t>
      </w:r>
    </w:p>
    <w:p w14:paraId="19AC8D8F" w14:textId="1AA58C8E" w:rsidR="00D5471F" w:rsidRDefault="00D5471F" w:rsidP="00D5471F">
      <w:pPr>
        <w:pStyle w:val="2"/>
        <w:numPr>
          <w:ilvl w:val="2"/>
          <w:numId w:val="6"/>
        </w:numPr>
      </w:pPr>
      <w:r>
        <w:t>Создайте</w:t>
      </w:r>
      <w:r w:rsidR="000C2D93" w:rsidRPr="000C2D93">
        <w:t xml:space="preserve"> </w:t>
      </w:r>
      <w:proofErr w:type="spellStart"/>
      <w:r>
        <w:t>форк</w:t>
      </w:r>
      <w:proofErr w:type="spellEnd"/>
      <w:r>
        <w:t xml:space="preserve"> и клонируйте репозиторий </w:t>
      </w:r>
    </w:p>
    <w:p w14:paraId="0BBF552F" w14:textId="77777777" w:rsidR="00D5471F" w:rsidRDefault="00D5471F" w:rsidP="00D5471F">
      <w:hyperlink r:id="rId6" w:history="1">
        <w:r w:rsidRPr="00D66F93">
          <w:rPr>
            <w:rStyle w:val="af2"/>
          </w:rPr>
          <w:t>https://github.com/ReyRom-Edu/WeatherApp.git</w:t>
        </w:r>
      </w:hyperlink>
    </w:p>
    <w:p w14:paraId="4633A252" w14:textId="38126297" w:rsidR="00D5471F" w:rsidRPr="00DF78FB" w:rsidRDefault="00D5471F" w:rsidP="00D5471F">
      <w:pPr>
        <w:pStyle w:val="2"/>
        <w:numPr>
          <w:ilvl w:val="2"/>
          <w:numId w:val="6"/>
        </w:numPr>
      </w:pPr>
      <w:r>
        <w:t>В</w:t>
      </w:r>
      <w:r w:rsidRPr="00DF78FB">
        <w:t xml:space="preserve"> </w:t>
      </w:r>
      <w:r>
        <w:t>файле</w:t>
      </w:r>
      <w:r w:rsidRPr="00DF78FB">
        <w:t xml:space="preserve"> </w:t>
      </w:r>
      <w:proofErr w:type="spellStart"/>
      <w:r>
        <w:rPr>
          <w:lang w:val="en-US"/>
        </w:rPr>
        <w:t>appsettings</w:t>
      </w:r>
      <w:proofErr w:type="spellEnd"/>
      <w:r w:rsidRPr="00DF78FB">
        <w:t>.</w:t>
      </w:r>
      <w:proofErr w:type="spellStart"/>
      <w:r>
        <w:rPr>
          <w:lang w:val="en-US"/>
        </w:rPr>
        <w:t>json</w:t>
      </w:r>
      <w:proofErr w:type="spellEnd"/>
      <w:r w:rsidRPr="00DF78FB">
        <w:t xml:space="preserve"> </w:t>
      </w:r>
      <w:r>
        <w:t xml:space="preserve">указать ваш ключ </w:t>
      </w:r>
      <w:r>
        <w:rPr>
          <w:lang w:val="en-US"/>
        </w:rPr>
        <w:t>API</w:t>
      </w:r>
      <w:r w:rsidR="00595D29">
        <w:t xml:space="preserve"> (</w:t>
      </w:r>
      <w:r w:rsidR="00F755C1">
        <w:t xml:space="preserve">не отправляйте файл с </w:t>
      </w:r>
      <w:proofErr w:type="spellStart"/>
      <w:r w:rsidR="00F755C1">
        <w:t>ключем</w:t>
      </w:r>
      <w:proofErr w:type="spellEnd"/>
      <w:r w:rsidR="00F755C1">
        <w:t xml:space="preserve"> в репозиторий!</w:t>
      </w:r>
      <w:r w:rsidR="00595D29">
        <w:t>)</w:t>
      </w:r>
    </w:p>
    <w:p w14:paraId="45E7111C" w14:textId="77777777" w:rsidR="00D5471F" w:rsidRDefault="00D5471F" w:rsidP="00D5471F">
      <w:pPr>
        <w:pStyle w:val="2"/>
        <w:numPr>
          <w:ilvl w:val="2"/>
          <w:numId w:val="6"/>
        </w:numPr>
      </w:pPr>
      <w:r>
        <w:t xml:space="preserve">Изучите файлы проекта, ознакомьтесь с </w:t>
      </w:r>
      <w:proofErr w:type="spellStart"/>
      <w:r>
        <w:rPr>
          <w:lang w:val="en-US"/>
        </w:rPr>
        <w:t>WeatherService</w:t>
      </w:r>
      <w:proofErr w:type="spellEnd"/>
      <w:r>
        <w:t>.</w:t>
      </w:r>
    </w:p>
    <w:p w14:paraId="4C883989" w14:textId="77777777" w:rsidR="00D5471F" w:rsidRDefault="00D5471F" w:rsidP="00D5471F">
      <w:pPr>
        <w:pStyle w:val="2"/>
        <w:numPr>
          <w:ilvl w:val="2"/>
          <w:numId w:val="6"/>
        </w:numPr>
      </w:pPr>
      <w:r>
        <w:t>В классе реализуйте методы:</w:t>
      </w:r>
    </w:p>
    <w:p w14:paraId="211418DC" w14:textId="77777777" w:rsidR="00D5471F" w:rsidRDefault="00D5471F" w:rsidP="00D5471F">
      <w:r>
        <w:t xml:space="preserve">- метод на основе названия города осуществляет запрос к </w:t>
      </w:r>
      <w:r w:rsidRPr="000555EB">
        <w:t xml:space="preserve">Current </w:t>
      </w:r>
      <w:proofErr w:type="spellStart"/>
      <w:r w:rsidRPr="000555EB">
        <w:t>weather</w:t>
      </w:r>
      <w:proofErr w:type="spellEnd"/>
      <w:r w:rsidRPr="000555EB">
        <w:t xml:space="preserve"> </w:t>
      </w:r>
      <w:r w:rsidRPr="00135FF3">
        <w:rPr>
          <w:lang w:val="en-US"/>
        </w:rPr>
        <w:t>Api</w:t>
      </w:r>
      <w:r>
        <w:t xml:space="preserve"> (</w:t>
      </w:r>
      <w:hyperlink r:id="rId7" w:anchor="name" w:history="1">
        <w:r w:rsidRPr="00CA1442">
          <w:rPr>
            <w:rStyle w:val="af2"/>
          </w:rPr>
          <w:t>https://openweathermap.org/current#name</w:t>
        </w:r>
      </w:hyperlink>
      <w:r>
        <w:t>) и получает информацию о текущей погоде</w:t>
      </w:r>
    </w:p>
    <w:p w14:paraId="1B0A6C77" w14:textId="77777777" w:rsidR="00D5471F" w:rsidRDefault="00D5471F" w:rsidP="00D5471F">
      <w:r>
        <w:t xml:space="preserve">- метод осуществляет запрос к </w:t>
      </w:r>
      <w:r w:rsidRPr="00135FF3">
        <w:rPr>
          <w:lang w:val="en-US"/>
        </w:rPr>
        <w:t>Geocoding</w:t>
      </w:r>
      <w:r w:rsidRPr="005A1A2D">
        <w:t xml:space="preserve"> </w:t>
      </w:r>
      <w:r w:rsidRPr="00135FF3">
        <w:rPr>
          <w:lang w:val="en-US"/>
        </w:rPr>
        <w:t>Api</w:t>
      </w:r>
      <w:r w:rsidRPr="005A1A2D">
        <w:t xml:space="preserve"> (</w:t>
      </w:r>
      <w:hyperlink r:id="rId8" w:history="1">
        <w:r w:rsidRPr="00330106">
          <w:rPr>
            <w:rStyle w:val="af2"/>
          </w:rPr>
          <w:t>https://openweathermap.org/api/geocoding-api</w:t>
        </w:r>
      </w:hyperlink>
      <w:r w:rsidRPr="005A1A2D">
        <w:t xml:space="preserve">) </w:t>
      </w:r>
      <w:r>
        <w:t>и по названию города получает список подходящих городов и их географические координаты</w:t>
      </w:r>
    </w:p>
    <w:p w14:paraId="79EFE213" w14:textId="77777777" w:rsidR="00D5471F" w:rsidRDefault="00D5471F" w:rsidP="00D5471F">
      <w:r>
        <w:t xml:space="preserve">- метод на основе географических координат города осуществляет запрос к </w:t>
      </w:r>
      <w:r w:rsidRPr="000555EB">
        <w:t xml:space="preserve">Current </w:t>
      </w:r>
      <w:r>
        <w:rPr>
          <w:lang w:val="en-US"/>
        </w:rPr>
        <w:t>W</w:t>
      </w:r>
      <w:proofErr w:type="spellStart"/>
      <w:r w:rsidRPr="000555EB">
        <w:t>eather</w:t>
      </w:r>
      <w:proofErr w:type="spellEnd"/>
      <w:r w:rsidRPr="000555EB">
        <w:t xml:space="preserve"> </w:t>
      </w:r>
      <w:r w:rsidRPr="00135FF3">
        <w:rPr>
          <w:lang w:val="en-US"/>
        </w:rPr>
        <w:t>Api</w:t>
      </w:r>
      <w:r>
        <w:t xml:space="preserve"> (</w:t>
      </w:r>
      <w:hyperlink r:id="rId9" w:history="1">
        <w:r w:rsidRPr="00CA1442">
          <w:rPr>
            <w:rStyle w:val="af2"/>
          </w:rPr>
          <w:t>https://openweathermap.org/current</w:t>
        </w:r>
      </w:hyperlink>
      <w:r>
        <w:t>) и получает информацию о текущей погоде</w:t>
      </w:r>
    </w:p>
    <w:p w14:paraId="3558C52B" w14:textId="78E5036C" w:rsidR="00B76CD6" w:rsidRDefault="00B76CD6" w:rsidP="00D5471F">
      <w:r>
        <w:t>При запросах используйте метрическую систему и русский язык</w:t>
      </w:r>
    </w:p>
    <w:p w14:paraId="02C0F2BC" w14:textId="77777777" w:rsidR="00D5471F" w:rsidRPr="00C860BF" w:rsidRDefault="00D5471F" w:rsidP="00D5471F">
      <w:pPr>
        <w:pStyle w:val="2"/>
        <w:numPr>
          <w:ilvl w:val="0"/>
          <w:numId w:val="0"/>
        </w:numPr>
        <w:ind w:left="567"/>
      </w:pPr>
    </w:p>
    <w:p w14:paraId="3F2CC547" w14:textId="77777777" w:rsidR="00D5471F" w:rsidRDefault="00D5471F" w:rsidP="00D5471F">
      <w:pPr>
        <w:pStyle w:val="2"/>
      </w:pPr>
      <w:r>
        <w:t>Отображение информации</w:t>
      </w:r>
    </w:p>
    <w:p w14:paraId="33990A5D" w14:textId="5A03BD41" w:rsidR="00D5471F" w:rsidRDefault="00650D97" w:rsidP="002306AE">
      <w:pPr>
        <w:pStyle w:val="2"/>
        <w:numPr>
          <w:ilvl w:val="2"/>
          <w:numId w:val="6"/>
        </w:numPr>
      </w:pPr>
      <w:r>
        <w:t xml:space="preserve">Добавьте на </w:t>
      </w:r>
      <w:r w:rsidR="002306AE">
        <w:t xml:space="preserve">страницу </w:t>
      </w:r>
      <w:proofErr w:type="spellStart"/>
      <w:r w:rsidR="002306AE" w:rsidRPr="002306AE">
        <w:t>WeatherView</w:t>
      </w:r>
      <w:proofErr w:type="spellEnd"/>
      <w:r w:rsidR="00D5471F">
        <w:t xml:space="preserve"> поле ввода названия города и кнопк</w:t>
      </w:r>
      <w:r>
        <w:t>у</w:t>
      </w:r>
      <w:r w:rsidR="00D5471F">
        <w:t>. При нажатии на кнопку на странице отображается карточка с информацией о текущей погоде в городе.</w:t>
      </w:r>
    </w:p>
    <w:p w14:paraId="112F6CE7" w14:textId="04B30AC2" w:rsidR="00D5471F" w:rsidRDefault="00304DFD" w:rsidP="00D5471F">
      <w:pPr>
        <w:pStyle w:val="2"/>
        <w:numPr>
          <w:ilvl w:val="2"/>
          <w:numId w:val="6"/>
        </w:numPr>
      </w:pPr>
      <w:r>
        <w:lastRenderedPageBreak/>
        <w:t>Карточку настроить в</w:t>
      </w:r>
      <w:r w:rsidR="00D4740B">
        <w:t xml:space="preserve">нутри заготовленного </w:t>
      </w:r>
      <w:proofErr w:type="spellStart"/>
      <w:r w:rsidR="00D4740B">
        <w:rPr>
          <w:lang w:val="en-US"/>
        </w:rPr>
        <w:t>DataTemplate</w:t>
      </w:r>
      <w:proofErr w:type="spellEnd"/>
      <w:r w:rsidR="00D4740B" w:rsidRPr="00D4740B">
        <w:t xml:space="preserve"> </w:t>
      </w:r>
      <w:r w:rsidR="00D4740B">
        <w:t xml:space="preserve">на странице. </w:t>
      </w:r>
      <w:r w:rsidR="00D5471F">
        <w:t>Карточка должна содержать:</w:t>
      </w:r>
    </w:p>
    <w:p w14:paraId="63718899" w14:textId="77777777" w:rsidR="00D5471F" w:rsidRDefault="00D5471F" w:rsidP="00D5471F">
      <w:r>
        <w:t>- название города</w:t>
      </w:r>
    </w:p>
    <w:p w14:paraId="159235A5" w14:textId="77777777" w:rsidR="00D5471F" w:rsidRDefault="00D5471F" w:rsidP="00D5471F">
      <w:r>
        <w:t>- описание погоды</w:t>
      </w:r>
    </w:p>
    <w:p w14:paraId="2520A92D" w14:textId="3A3AADCD" w:rsidR="00D5471F" w:rsidRDefault="00D5471F" w:rsidP="00D5471F">
      <w:r>
        <w:t>- температуру</w:t>
      </w:r>
    </w:p>
    <w:p w14:paraId="7106D998" w14:textId="3C403B70" w:rsidR="00D5471F" w:rsidRDefault="00D5471F" w:rsidP="00D5471F">
      <w:r>
        <w:t>- как ощущается температура</w:t>
      </w:r>
    </w:p>
    <w:p w14:paraId="2ED6898A" w14:textId="51AADC6A" w:rsidR="00D5471F" w:rsidRDefault="00D5471F" w:rsidP="00D5471F">
      <w:r>
        <w:t>- давление</w:t>
      </w:r>
    </w:p>
    <w:p w14:paraId="77674D91" w14:textId="5FC82BAD" w:rsidR="00D5471F" w:rsidRDefault="00D5471F" w:rsidP="00D5471F">
      <w:r>
        <w:t>- влажность</w:t>
      </w:r>
    </w:p>
    <w:p w14:paraId="5117BD18" w14:textId="27F3897C" w:rsidR="00D5471F" w:rsidRDefault="00D5471F" w:rsidP="00D5471F">
      <w:r>
        <w:t>- направление и скорость ветра</w:t>
      </w:r>
    </w:p>
    <w:p w14:paraId="16BE20A8" w14:textId="77777777" w:rsidR="00D5471F" w:rsidRPr="005C11CD" w:rsidRDefault="00D5471F" w:rsidP="00D5471F">
      <w:r>
        <w:t>- информацию о дожде / снеге / облачности</w:t>
      </w:r>
    </w:p>
    <w:p w14:paraId="16F785D4" w14:textId="77777777" w:rsidR="00D5471F" w:rsidRDefault="00D5471F" w:rsidP="00D5471F">
      <w:r>
        <w:t>Все данные должны отображаться в понятном для пользователя виде (понятные единицы измерения и подписи данных, при необходимости используйте конверторы), например:</w:t>
      </w:r>
    </w:p>
    <w:p w14:paraId="30D5E3B8" w14:textId="77777777" w:rsidR="00D5471F" w:rsidRDefault="00D5471F" w:rsidP="00D5471F">
      <w:r>
        <w:t>- Давление в миллиметрах ртутного столба</w:t>
      </w:r>
    </w:p>
    <w:p w14:paraId="188DCB2F" w14:textId="77777777" w:rsidR="00D5471F" w:rsidRDefault="00D5471F" w:rsidP="00D5471F">
      <w:r>
        <w:t>- Направление ветра на основе сторон света (северный, северо-западный и т.д.)</w:t>
      </w:r>
    </w:p>
    <w:p w14:paraId="12B88C8A" w14:textId="77777777" w:rsidR="00D5471F" w:rsidRDefault="00D5471F" w:rsidP="00D5471F">
      <w:r>
        <w:t>- Метрические единицы измерения для величин</w:t>
      </w:r>
    </w:p>
    <w:p w14:paraId="4CF44207" w14:textId="4A94FBDF" w:rsidR="00D5471F" w:rsidRPr="007B3F75" w:rsidRDefault="00D5471F" w:rsidP="00D5471F">
      <w:r>
        <w:t>Обязательно указывайте единицы измерения параметров</w:t>
      </w:r>
      <w:r w:rsidR="009A5B4D">
        <w:t xml:space="preserve">. </w:t>
      </w:r>
      <w:r w:rsidR="006645AB">
        <w:t>Используемые по умолчанию</w:t>
      </w:r>
      <w:r w:rsidR="009A5B4D">
        <w:t xml:space="preserve"> </w:t>
      </w:r>
      <w:r w:rsidR="006645AB">
        <w:t xml:space="preserve">единицы измерения величин можно узнать по ссылке: </w:t>
      </w:r>
      <w:hyperlink r:id="rId10" w:history="1">
        <w:r w:rsidR="006645AB" w:rsidRPr="000D4D52">
          <w:rPr>
            <w:rStyle w:val="af2"/>
          </w:rPr>
          <w:t>https://openweathermap.org/weather-data</w:t>
        </w:r>
      </w:hyperlink>
      <w:r w:rsidR="006645AB">
        <w:t xml:space="preserve"> </w:t>
      </w:r>
    </w:p>
    <w:p w14:paraId="5195F3B6" w14:textId="77777777" w:rsidR="00D5471F" w:rsidRPr="008332A2" w:rsidRDefault="00D5471F" w:rsidP="00D5471F">
      <w:pPr>
        <w:ind w:firstLine="0"/>
      </w:pPr>
    </w:p>
    <w:p w14:paraId="00B37FE9" w14:textId="22EF0677" w:rsidR="00D5471F" w:rsidRDefault="00D5471F" w:rsidP="00D5471F">
      <w:pPr>
        <w:pStyle w:val="2"/>
      </w:pPr>
      <w:r>
        <w:t xml:space="preserve">Добавьте на карточку иконку </w:t>
      </w:r>
      <w:r w:rsidR="00195805">
        <w:t xml:space="preserve">соответствующую погоде </w:t>
      </w:r>
      <w:r>
        <w:t>(</w:t>
      </w:r>
      <w:hyperlink r:id="rId11" w:anchor="Icon-list" w:history="1">
        <w:r w:rsidRPr="00CA1442">
          <w:rPr>
            <w:rStyle w:val="af2"/>
          </w:rPr>
          <w:t>https://openweathermap.org/weather-conditions#Icon-list</w:t>
        </w:r>
      </w:hyperlink>
      <w:r>
        <w:t>)</w:t>
      </w:r>
    </w:p>
    <w:p w14:paraId="013ECB9D" w14:textId="77777777" w:rsidR="00D5471F" w:rsidRDefault="00D5471F" w:rsidP="00D5471F">
      <w:hyperlink r:id="rId12" w:history="1">
        <w:r w:rsidRPr="004B08DB">
          <w:rPr>
            <w:rStyle w:val="af2"/>
          </w:rPr>
          <w:t>http://openweathermap.org/img/wn/10d@2x.png</w:t>
        </w:r>
      </w:hyperlink>
    </w:p>
    <w:p w14:paraId="611601D4" w14:textId="77777777" w:rsidR="00D5471F" w:rsidRDefault="00D5471F" w:rsidP="00D5471F">
      <w:r>
        <w:rPr>
          <w:noProof/>
        </w:rPr>
        <w:drawing>
          <wp:inline distT="0" distB="0" distL="0" distR="0" wp14:anchorId="29C23EA0" wp14:editId="1BE93806">
            <wp:extent cx="952500" cy="952500"/>
            <wp:effectExtent l="0" t="0" r="0" b="0"/>
            <wp:docPr id="1348571506" name="Рисунок 1" descr="Изображение выглядит как логотип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1506" name="Рисунок 1" descr="Изображение выглядит как логотип, Графи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0568" w14:textId="77777777" w:rsidR="00D5471F" w:rsidRDefault="00D5471F" w:rsidP="00D5471F">
      <w:r>
        <w:t>Иконки получайте при помощи</w:t>
      </w:r>
      <w:r w:rsidRPr="002A0FB2">
        <w:t xml:space="preserve"> </w:t>
      </w:r>
      <w:r>
        <w:t>метода</w:t>
      </w:r>
      <w:r w:rsidRPr="002A0FB2">
        <w:t xml:space="preserve"> </w:t>
      </w:r>
      <w:proofErr w:type="spellStart"/>
      <w:r w:rsidRPr="002A0FB2">
        <w:t>LoadFromWeb</w:t>
      </w:r>
      <w:proofErr w:type="spellEnd"/>
      <w:r>
        <w:t xml:space="preserve"> класса </w:t>
      </w:r>
      <w:proofErr w:type="spellStart"/>
      <w:r>
        <w:rPr>
          <w:lang w:val="en-US"/>
        </w:rPr>
        <w:t>ImageHelper</w:t>
      </w:r>
      <w:proofErr w:type="spellEnd"/>
    </w:p>
    <w:p w14:paraId="53493AC6" w14:textId="77777777" w:rsidR="00D5471F" w:rsidRPr="00F22FEF" w:rsidRDefault="00D5471F" w:rsidP="00D5471F">
      <w:pPr>
        <w:pStyle w:val="2"/>
        <w:numPr>
          <w:ilvl w:val="2"/>
          <w:numId w:val="6"/>
        </w:numPr>
      </w:pPr>
      <w:r>
        <w:t xml:space="preserve">Для отображения карточек используйте привязку к свойству </w:t>
      </w:r>
      <w:r>
        <w:rPr>
          <w:lang w:val="en-US"/>
        </w:rPr>
        <w:t>Task</w:t>
      </w:r>
      <w:r w:rsidRPr="00F22FEF">
        <w:t>:</w:t>
      </w:r>
    </w:p>
    <w:p w14:paraId="3B60AF86" w14:textId="77777777" w:rsidR="00D5471F" w:rsidRPr="003B1C98" w:rsidRDefault="00D5471F" w:rsidP="00D5471F">
      <w:pPr>
        <w:pStyle w:val="ad"/>
        <w:rPr>
          <w:sz w:val="24"/>
          <w:szCs w:val="24"/>
        </w:rPr>
      </w:pPr>
      <w:r w:rsidRPr="003B1C98">
        <w:rPr>
          <w:sz w:val="24"/>
          <w:szCs w:val="24"/>
        </w:rPr>
        <w:t xml:space="preserve">public Task&lt;Bitmap?&gt; Image =&gt; </w:t>
      </w:r>
      <w:proofErr w:type="spellStart"/>
      <w:r w:rsidRPr="003B1C98">
        <w:rPr>
          <w:sz w:val="24"/>
          <w:szCs w:val="24"/>
        </w:rPr>
        <w:t>ImageHelper.LoadFromWeb</w:t>
      </w:r>
      <w:proofErr w:type="spellEnd"/>
      <w:r w:rsidRPr="003B1C98">
        <w:rPr>
          <w:sz w:val="24"/>
          <w:szCs w:val="24"/>
        </w:rPr>
        <w:t>(</w:t>
      </w:r>
      <w:proofErr w:type="spellStart"/>
      <w:r w:rsidRPr="003B1C98">
        <w:rPr>
          <w:sz w:val="24"/>
          <w:szCs w:val="24"/>
        </w:rPr>
        <w:t>url</w:t>
      </w:r>
      <w:proofErr w:type="spellEnd"/>
      <w:r w:rsidRPr="003B1C98">
        <w:rPr>
          <w:sz w:val="24"/>
          <w:szCs w:val="24"/>
        </w:rPr>
        <w:t>);</w:t>
      </w:r>
    </w:p>
    <w:p w14:paraId="073A693F" w14:textId="77777777" w:rsidR="00D5471F" w:rsidRPr="00095287" w:rsidRDefault="00D5471F" w:rsidP="00D5471F">
      <w:r>
        <w:t xml:space="preserve">Оператор </w:t>
      </w:r>
      <w:r w:rsidRPr="00095287">
        <w:t xml:space="preserve">^ </w:t>
      </w:r>
      <w:r>
        <w:t>позволяет осуществить привязку к результату асинхронной операции.</w:t>
      </w:r>
    </w:p>
    <w:p w14:paraId="66E446E3" w14:textId="77777777" w:rsidR="00D5471F" w:rsidRPr="00095287" w:rsidRDefault="00D5471F" w:rsidP="00D5471F">
      <w:pPr>
        <w:pStyle w:val="ad"/>
        <w:rPr>
          <w:sz w:val="24"/>
          <w:szCs w:val="24"/>
          <w:lang w:val="ru-RU"/>
        </w:rPr>
      </w:pPr>
      <w:r w:rsidRPr="00095287">
        <w:rPr>
          <w:sz w:val="24"/>
          <w:szCs w:val="24"/>
          <w:lang w:val="ru-RU"/>
        </w:rPr>
        <w:t>&lt;Image Source="{</w:t>
      </w:r>
      <w:proofErr w:type="spellStart"/>
      <w:r w:rsidRPr="00095287">
        <w:rPr>
          <w:sz w:val="24"/>
          <w:szCs w:val="24"/>
          <w:lang w:val="ru-RU"/>
        </w:rPr>
        <w:t>Binding</w:t>
      </w:r>
      <w:proofErr w:type="spellEnd"/>
      <w:r w:rsidRPr="00095287">
        <w:rPr>
          <w:sz w:val="24"/>
          <w:szCs w:val="24"/>
          <w:lang w:val="ru-RU"/>
        </w:rPr>
        <w:t xml:space="preserve"> Image^}"/&gt;</w:t>
      </w:r>
    </w:p>
    <w:p w14:paraId="5E806AB9" w14:textId="77777777" w:rsidR="00D5471F" w:rsidRPr="003500DC" w:rsidRDefault="00D5471F" w:rsidP="00D5471F">
      <w:pPr>
        <w:pStyle w:val="1"/>
      </w:pPr>
      <w:r w:rsidRPr="003500DC">
        <w:t>Порядок выполнения работы</w:t>
      </w:r>
    </w:p>
    <w:p w14:paraId="7F8B297F" w14:textId="77777777" w:rsidR="00D5471F" w:rsidRPr="003500DC" w:rsidRDefault="00D5471F" w:rsidP="00D5471F">
      <w:pPr>
        <w:pStyle w:val="2"/>
      </w:pPr>
      <w:r w:rsidRPr="003500DC">
        <w:t>Выполнить все задания из п.5.</w:t>
      </w:r>
    </w:p>
    <w:p w14:paraId="18C3FBBA" w14:textId="77777777" w:rsidR="00D5471F" w:rsidRPr="003500DC" w:rsidRDefault="00D5471F" w:rsidP="00D5471F">
      <w:pPr>
        <w:pStyle w:val="2"/>
      </w:pPr>
      <w:r w:rsidRPr="003500DC">
        <w:t>Ответить на контрольные вопросы.</w:t>
      </w:r>
    </w:p>
    <w:p w14:paraId="319CDB86" w14:textId="77777777" w:rsidR="00D5471F" w:rsidRPr="003500DC" w:rsidRDefault="00D5471F" w:rsidP="00D5471F">
      <w:pPr>
        <w:pStyle w:val="1"/>
      </w:pPr>
      <w:r w:rsidRPr="003500DC">
        <w:t>Содержание отчета</w:t>
      </w:r>
    </w:p>
    <w:p w14:paraId="699E6C0F" w14:textId="77777777" w:rsidR="00D5471F" w:rsidRPr="003500DC" w:rsidRDefault="00D5471F" w:rsidP="00D5471F">
      <w:pPr>
        <w:pStyle w:val="2"/>
      </w:pPr>
      <w:r w:rsidRPr="003500DC">
        <w:t>Титульный лист</w:t>
      </w:r>
    </w:p>
    <w:p w14:paraId="7DA4671E" w14:textId="77777777" w:rsidR="00D5471F" w:rsidRDefault="00D5471F" w:rsidP="00D5471F">
      <w:pPr>
        <w:pStyle w:val="2"/>
      </w:pPr>
      <w:r w:rsidRPr="003500DC">
        <w:t>Цель работы</w:t>
      </w:r>
    </w:p>
    <w:p w14:paraId="2714EAC7" w14:textId="77777777" w:rsidR="00D5471F" w:rsidRDefault="00D5471F" w:rsidP="00D5471F">
      <w:pPr>
        <w:pStyle w:val="2"/>
      </w:pPr>
      <w:r w:rsidRPr="002F2922">
        <w:t>Ответы на контрольные вопросы</w:t>
      </w:r>
    </w:p>
    <w:p w14:paraId="687F97F3" w14:textId="77777777" w:rsidR="00D5471F" w:rsidRDefault="00D5471F" w:rsidP="00D5471F">
      <w:pPr>
        <w:pStyle w:val="2"/>
      </w:pPr>
      <w:r w:rsidRPr="003500DC">
        <w:t>Вывод</w:t>
      </w:r>
    </w:p>
    <w:p w14:paraId="01F5464F" w14:textId="77777777" w:rsidR="00D5471F" w:rsidRDefault="00D5471F" w:rsidP="00D5471F">
      <w:pPr>
        <w:pStyle w:val="1"/>
      </w:pPr>
      <w:r w:rsidRPr="009671E3">
        <w:lastRenderedPageBreak/>
        <w:t xml:space="preserve">Контрольные вопросы </w:t>
      </w:r>
    </w:p>
    <w:p w14:paraId="3996EFEF" w14:textId="77777777" w:rsidR="00D5471F" w:rsidRDefault="00D5471F" w:rsidP="00D5471F">
      <w:pPr>
        <w:pStyle w:val="2"/>
      </w:pPr>
      <w:r>
        <w:t xml:space="preserve">Как </w:t>
      </w:r>
      <w:proofErr w:type="spellStart"/>
      <w:r>
        <w:t>десериализовать</w:t>
      </w:r>
      <w:proofErr w:type="spellEnd"/>
      <w:r>
        <w:t xml:space="preserve"> </w:t>
      </w:r>
      <w:r>
        <w:rPr>
          <w:lang w:val="en-US"/>
        </w:rPr>
        <w:t>JSON</w:t>
      </w:r>
      <w:r w:rsidRPr="00BF2528">
        <w:t>-</w:t>
      </w:r>
      <w:r>
        <w:t xml:space="preserve">ответ от </w:t>
      </w:r>
      <w:r>
        <w:rPr>
          <w:lang w:val="en-US"/>
        </w:rPr>
        <w:t>API</w:t>
      </w:r>
    </w:p>
    <w:p w14:paraId="6E7F763F" w14:textId="77777777" w:rsidR="00D5471F" w:rsidRPr="005769F5" w:rsidRDefault="00D5471F" w:rsidP="00D5471F">
      <w:pPr>
        <w:pStyle w:val="2"/>
      </w:pPr>
      <w:r>
        <w:t xml:space="preserve">Как выполнить привязку к результату </w:t>
      </w:r>
      <w:r>
        <w:rPr>
          <w:lang w:val="en-US"/>
        </w:rPr>
        <w:t>Task</w:t>
      </w:r>
      <w:r>
        <w:t>.</w:t>
      </w:r>
    </w:p>
    <w:p w14:paraId="2AE8383D" w14:textId="77777777" w:rsidR="00D5471F" w:rsidRPr="003500DC" w:rsidRDefault="00D5471F" w:rsidP="00D5471F">
      <w:pPr>
        <w:pStyle w:val="2"/>
      </w:pPr>
      <w:r>
        <w:t xml:space="preserve">Как работает класс </w:t>
      </w:r>
      <w:proofErr w:type="spellStart"/>
      <w:r>
        <w:rPr>
          <w:lang w:val="en-US"/>
        </w:rPr>
        <w:t>ImageHelper</w:t>
      </w:r>
      <w:proofErr w:type="spellEnd"/>
      <w:r>
        <w:t>, предоставленный преподавателем?</w:t>
      </w:r>
    </w:p>
    <w:p w14:paraId="7F259C09" w14:textId="77777777" w:rsidR="00992B04" w:rsidRPr="005F5124" w:rsidRDefault="00992B04" w:rsidP="00992B04">
      <w:pPr>
        <w:pStyle w:val="10"/>
        <w:tabs>
          <w:tab w:val="clear" w:pos="709"/>
        </w:tabs>
      </w:pPr>
      <w:bookmarkStart w:id="2" w:name="_Toc197367211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27</w:t>
      </w:r>
      <w:r>
        <w:br/>
        <w:t>Разработка приложения</w:t>
      </w:r>
      <w:bookmarkEnd w:id="2"/>
    </w:p>
    <w:p w14:paraId="60E006AB" w14:textId="77777777" w:rsidR="00992B04" w:rsidRPr="00F45029" w:rsidRDefault="00992B04" w:rsidP="00992B04">
      <w:pPr>
        <w:pStyle w:val="1"/>
        <w:numPr>
          <w:ilvl w:val="0"/>
          <w:numId w:val="31"/>
        </w:numPr>
      </w:pPr>
      <w:r w:rsidRPr="00F45029">
        <w:t>Цель работы</w:t>
      </w:r>
    </w:p>
    <w:p w14:paraId="0D6CC2A3" w14:textId="77777777" w:rsidR="00992B04" w:rsidRPr="00F45029" w:rsidRDefault="00992B04" w:rsidP="00992B04">
      <w:pPr>
        <w:pStyle w:val="2"/>
      </w:pPr>
      <w:r>
        <w:t xml:space="preserve">Закрепить навыки разработки приложений на </w:t>
      </w:r>
      <w:r w:rsidRPr="00F45029">
        <w:rPr>
          <w:lang w:val="en-US"/>
        </w:rPr>
        <w:t>Avalonia</w:t>
      </w:r>
      <w:r w:rsidRPr="00EE78BE">
        <w:t xml:space="preserve"> </w:t>
      </w:r>
      <w:r w:rsidRPr="00F45029">
        <w:rPr>
          <w:lang w:val="en-US"/>
        </w:rPr>
        <w:t>UI</w:t>
      </w:r>
      <w:r w:rsidRPr="00F45029">
        <w:t>.</w:t>
      </w:r>
    </w:p>
    <w:p w14:paraId="2073AC00" w14:textId="77777777" w:rsidR="00992B04" w:rsidRPr="00F45029" w:rsidRDefault="00992B04" w:rsidP="00992B04">
      <w:pPr>
        <w:pStyle w:val="1"/>
      </w:pPr>
      <w:r w:rsidRPr="00F45029">
        <w:t>Литература</w:t>
      </w:r>
    </w:p>
    <w:p w14:paraId="109A4C1A" w14:textId="77777777" w:rsidR="00992B04" w:rsidRPr="00F45029" w:rsidRDefault="00992B04" w:rsidP="00992B04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</w:t>
      </w:r>
      <w:proofErr w:type="spellStart"/>
      <w:r w:rsidRPr="00F45029">
        <w:rPr>
          <w:lang w:val="en-US"/>
        </w:rPr>
        <w:t>AvaloniaUI</w:t>
      </w:r>
      <w:proofErr w:type="spellEnd"/>
      <w:r w:rsidRPr="00F45029">
        <w:rPr>
          <w:lang w:val="en-US"/>
        </w:rPr>
        <w:t>, 2024. – URL: https://docs.avaloniaui.net/</w:t>
      </w:r>
    </w:p>
    <w:p w14:paraId="0A663B98" w14:textId="77777777" w:rsidR="00992B04" w:rsidRPr="00F45029" w:rsidRDefault="00992B04" w:rsidP="00992B04">
      <w:pPr>
        <w:pStyle w:val="1"/>
      </w:pPr>
      <w:r w:rsidRPr="00F45029">
        <w:t>Подготовка к работе</w:t>
      </w:r>
    </w:p>
    <w:p w14:paraId="0F08E7E6" w14:textId="77777777" w:rsidR="00992B04" w:rsidRPr="00F45029" w:rsidRDefault="00992B04" w:rsidP="00992B04">
      <w:pPr>
        <w:pStyle w:val="2"/>
      </w:pPr>
      <w:r w:rsidRPr="00F45029">
        <w:t>Повторить теоретический материал (см.п.2).</w:t>
      </w:r>
    </w:p>
    <w:p w14:paraId="63B52670" w14:textId="77777777" w:rsidR="00992B04" w:rsidRPr="00F45029" w:rsidRDefault="00992B04" w:rsidP="00992B04">
      <w:pPr>
        <w:pStyle w:val="2"/>
      </w:pPr>
      <w:r w:rsidRPr="00F45029">
        <w:t>Изучить описание лабораторной работы.</w:t>
      </w:r>
    </w:p>
    <w:p w14:paraId="37908642" w14:textId="77777777" w:rsidR="00992B04" w:rsidRPr="00F45029" w:rsidRDefault="00992B04" w:rsidP="00992B04">
      <w:pPr>
        <w:pStyle w:val="1"/>
      </w:pPr>
      <w:r w:rsidRPr="00F45029">
        <w:t>Основное оборудование</w:t>
      </w:r>
    </w:p>
    <w:p w14:paraId="3E7B5736" w14:textId="77777777" w:rsidR="00992B04" w:rsidRPr="00F45029" w:rsidRDefault="00992B04" w:rsidP="00992B04">
      <w:pPr>
        <w:pStyle w:val="2"/>
      </w:pPr>
      <w:r w:rsidRPr="00F45029">
        <w:t>Персональный компьютер.</w:t>
      </w:r>
    </w:p>
    <w:p w14:paraId="1CCD862A" w14:textId="77777777" w:rsidR="00992B04" w:rsidRPr="00F45029" w:rsidRDefault="00992B04" w:rsidP="00992B04">
      <w:pPr>
        <w:pStyle w:val="1"/>
      </w:pPr>
      <w:r w:rsidRPr="00F45029">
        <w:t>Задание</w:t>
      </w:r>
    </w:p>
    <w:p w14:paraId="13A0C10B" w14:textId="3EA71F86" w:rsidR="00992B04" w:rsidRPr="00B70F4A" w:rsidRDefault="00992B04" w:rsidP="00992B04">
      <w:r>
        <w:t>В работе используется приложение из ПР</w:t>
      </w:r>
      <w:r w:rsidRPr="00EE4747">
        <w:t xml:space="preserve"> </w:t>
      </w:r>
      <w:r>
        <w:t>№2</w:t>
      </w:r>
      <w:r w:rsidR="00B70F4A" w:rsidRPr="00B70F4A">
        <w:t>6</w:t>
      </w:r>
    </w:p>
    <w:p w14:paraId="191A76ED" w14:textId="77777777" w:rsidR="00992B04" w:rsidRDefault="00992B04" w:rsidP="00992B04">
      <w:pPr>
        <w:pStyle w:val="2"/>
      </w:pPr>
      <w:r>
        <w:t>Модификация интерфейса приложения</w:t>
      </w:r>
    </w:p>
    <w:p w14:paraId="275110DB" w14:textId="77777777" w:rsidR="00992B04" w:rsidRDefault="00992B04" w:rsidP="00992B04">
      <w:pPr>
        <w:pStyle w:val="2"/>
        <w:numPr>
          <w:ilvl w:val="2"/>
          <w:numId w:val="6"/>
        </w:numPr>
      </w:pPr>
      <w:r>
        <w:t>На странице расположите поле ввода, кнопку Поиск, список выбора городов и список прогнозов погоды.</w:t>
      </w:r>
    </w:p>
    <w:p w14:paraId="6C006238" w14:textId="77777777" w:rsidR="00992B04" w:rsidRDefault="00992B04" w:rsidP="00992B04">
      <w:pPr>
        <w:pStyle w:val="2"/>
        <w:numPr>
          <w:ilvl w:val="2"/>
          <w:numId w:val="6"/>
        </w:numPr>
      </w:pPr>
      <w:r>
        <w:t xml:space="preserve">Прогноз погоды должен отображаться в виде карточки, карточки отображаются в виде списка. Общий вид интерфейса должен соответствовать макету: </w:t>
      </w:r>
    </w:p>
    <w:p w14:paraId="65C4F52E" w14:textId="77777777" w:rsidR="00992B04" w:rsidRDefault="00992B04" w:rsidP="00992B04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91414D6" wp14:editId="5644387C">
            <wp:extent cx="3857625" cy="3220942"/>
            <wp:effectExtent l="0" t="0" r="0" b="0"/>
            <wp:docPr id="1084213372" name="Рисунок 1" descr="Изображение выглядит как Прямоугольник, зарисовка, прямоугольн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3372" name="Рисунок 1" descr="Изображение выглядит как Прямоугольник, зарисовка, прямоугольный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707" cy="32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C2D9" w14:textId="77777777" w:rsidR="00992B04" w:rsidRDefault="00992B04" w:rsidP="00992B04">
      <w:r>
        <w:t>Также учтите адаптивность интерфейса под мобильные устройства</w:t>
      </w:r>
    </w:p>
    <w:p w14:paraId="7B85D033" w14:textId="77777777" w:rsidR="00992B04" w:rsidRPr="00482F4F" w:rsidRDefault="00992B04" w:rsidP="00992B04"/>
    <w:p w14:paraId="57913EC5" w14:textId="77777777" w:rsidR="00992B04" w:rsidRPr="00C62482" w:rsidRDefault="00992B04" w:rsidP="00992B04">
      <w:pPr>
        <w:pStyle w:val="2"/>
        <w:numPr>
          <w:ilvl w:val="2"/>
          <w:numId w:val="6"/>
        </w:numPr>
      </w:pPr>
      <w:r>
        <w:t xml:space="preserve">Для списка карточек используйте </w:t>
      </w:r>
      <w:proofErr w:type="spellStart"/>
      <w:r>
        <w:rPr>
          <w:lang w:val="en-US"/>
        </w:rPr>
        <w:t>ItemsControl</w:t>
      </w:r>
      <w:proofErr w:type="spellEnd"/>
      <w:r w:rsidRPr="00652862">
        <w:t xml:space="preserve">. </w:t>
      </w:r>
      <w:r>
        <w:t xml:space="preserve">В качестве значения для </w:t>
      </w:r>
      <w:proofErr w:type="spellStart"/>
      <w:r>
        <w:rPr>
          <w:lang w:val="en-US"/>
        </w:rPr>
        <w:t>ItemsControl</w:t>
      </w:r>
      <w:proofErr w:type="spellEnd"/>
      <w:r>
        <w:t>.</w:t>
      </w:r>
      <w:proofErr w:type="spellStart"/>
      <w:r>
        <w:rPr>
          <w:lang w:val="en-US"/>
        </w:rPr>
        <w:t>ItemsPanel</w:t>
      </w:r>
      <w:proofErr w:type="spellEnd"/>
      <w:r w:rsidRPr="00652862">
        <w:t xml:space="preserve"> </w:t>
      </w:r>
      <w:r>
        <w:t xml:space="preserve">установите </w:t>
      </w:r>
      <w:proofErr w:type="spellStart"/>
      <w:r>
        <w:rPr>
          <w:lang w:val="en-US"/>
        </w:rPr>
        <w:t>WrapPanel</w:t>
      </w:r>
      <w:proofErr w:type="spellEnd"/>
      <w:r w:rsidRPr="00015B5E">
        <w:t>.</w:t>
      </w:r>
    </w:p>
    <w:p w14:paraId="7A21EA59" w14:textId="77777777" w:rsidR="00992B04" w:rsidRPr="00C62482" w:rsidRDefault="00992B04" w:rsidP="00992B04">
      <w:pPr>
        <w:pStyle w:val="ad"/>
        <w:rPr>
          <w:color w:val="0000FF"/>
          <w:highlight w:val="white"/>
        </w:rPr>
      </w:pPr>
      <w:r w:rsidRPr="00C62482">
        <w:rPr>
          <w:color w:val="0000FF"/>
          <w:highlight w:val="white"/>
        </w:rPr>
        <w:lastRenderedPageBreak/>
        <w:t>&lt;</w:t>
      </w:r>
      <w:proofErr w:type="spellStart"/>
      <w:r w:rsidRPr="00C62482">
        <w:rPr>
          <w:highlight w:val="white"/>
        </w:rPr>
        <w:t>ItemsControl.ItemsPanel</w:t>
      </w:r>
      <w:proofErr w:type="spellEnd"/>
      <w:r w:rsidRPr="00C62482">
        <w:rPr>
          <w:color w:val="0000FF"/>
          <w:highlight w:val="white"/>
        </w:rPr>
        <w:t>&gt;</w:t>
      </w:r>
    </w:p>
    <w:p w14:paraId="02284FEC" w14:textId="77777777" w:rsidR="00992B04" w:rsidRPr="00C62482" w:rsidRDefault="00992B04" w:rsidP="00992B04">
      <w:pPr>
        <w:pStyle w:val="ad"/>
        <w:rPr>
          <w:color w:val="0000FF"/>
          <w:highlight w:val="white"/>
        </w:rPr>
      </w:pPr>
      <w:r w:rsidRPr="00C62482">
        <w:rPr>
          <w:color w:val="0000FF"/>
          <w:highlight w:val="white"/>
        </w:rPr>
        <w:tab/>
        <w:t>&lt;</w:t>
      </w:r>
      <w:proofErr w:type="spellStart"/>
      <w:r w:rsidRPr="00C62482">
        <w:rPr>
          <w:highlight w:val="white"/>
        </w:rPr>
        <w:t>ItemsPanelTemplate</w:t>
      </w:r>
      <w:proofErr w:type="spellEnd"/>
      <w:r w:rsidRPr="00C62482">
        <w:rPr>
          <w:color w:val="0000FF"/>
          <w:highlight w:val="white"/>
        </w:rPr>
        <w:t>&gt;</w:t>
      </w:r>
    </w:p>
    <w:p w14:paraId="5F8EC050" w14:textId="77777777" w:rsidR="00992B04" w:rsidRPr="00C62482" w:rsidRDefault="00992B04" w:rsidP="00992B04">
      <w:pPr>
        <w:pStyle w:val="ad"/>
        <w:rPr>
          <w:color w:val="0000FF"/>
          <w:highlight w:val="white"/>
        </w:rPr>
      </w:pPr>
      <w:r w:rsidRPr="00C62482">
        <w:rPr>
          <w:color w:val="0000FF"/>
          <w:highlight w:val="white"/>
        </w:rPr>
        <w:tab/>
      </w:r>
      <w:r w:rsidRPr="00C62482">
        <w:rPr>
          <w:color w:val="0000FF"/>
          <w:highlight w:val="white"/>
        </w:rPr>
        <w:tab/>
        <w:t>&lt;</w:t>
      </w:r>
      <w:proofErr w:type="spellStart"/>
      <w:r w:rsidRPr="00C62482">
        <w:rPr>
          <w:highlight w:val="white"/>
        </w:rPr>
        <w:t>WrapPanel</w:t>
      </w:r>
      <w:proofErr w:type="spellEnd"/>
      <w:r w:rsidRPr="00C62482">
        <w:rPr>
          <w:color w:val="0000FF"/>
          <w:highlight w:val="white"/>
        </w:rPr>
        <w:t>/&gt;</w:t>
      </w:r>
    </w:p>
    <w:p w14:paraId="0274A405" w14:textId="77777777" w:rsidR="00992B04" w:rsidRPr="00C62482" w:rsidRDefault="00992B04" w:rsidP="00992B04">
      <w:pPr>
        <w:pStyle w:val="ad"/>
        <w:rPr>
          <w:color w:val="0000FF"/>
          <w:highlight w:val="white"/>
        </w:rPr>
      </w:pPr>
      <w:r w:rsidRPr="00C62482">
        <w:rPr>
          <w:color w:val="0000FF"/>
          <w:highlight w:val="white"/>
        </w:rPr>
        <w:tab/>
        <w:t>&lt;/</w:t>
      </w:r>
      <w:proofErr w:type="spellStart"/>
      <w:r w:rsidRPr="00C62482">
        <w:rPr>
          <w:highlight w:val="white"/>
        </w:rPr>
        <w:t>ItemsPanelTemplate</w:t>
      </w:r>
      <w:proofErr w:type="spellEnd"/>
      <w:r w:rsidRPr="00C62482">
        <w:rPr>
          <w:color w:val="0000FF"/>
          <w:highlight w:val="white"/>
        </w:rPr>
        <w:t>&gt;</w:t>
      </w:r>
    </w:p>
    <w:p w14:paraId="4FC50DF6" w14:textId="77777777" w:rsidR="00992B04" w:rsidRDefault="00992B04" w:rsidP="00992B04">
      <w:pPr>
        <w:pStyle w:val="ad"/>
      </w:pPr>
      <w:r w:rsidRPr="00C62482">
        <w:rPr>
          <w:color w:val="0000FF"/>
          <w:highlight w:val="white"/>
        </w:rPr>
        <w:t>&lt;/</w:t>
      </w:r>
      <w:proofErr w:type="spellStart"/>
      <w:r w:rsidRPr="00C62482">
        <w:rPr>
          <w:highlight w:val="white"/>
        </w:rPr>
        <w:t>ItemsControl.ItemsPanel</w:t>
      </w:r>
      <w:proofErr w:type="spellEnd"/>
      <w:r w:rsidRPr="00C62482">
        <w:rPr>
          <w:color w:val="0000FF"/>
          <w:highlight w:val="white"/>
        </w:rPr>
        <w:t>&gt;</w:t>
      </w:r>
    </w:p>
    <w:p w14:paraId="55B56E69" w14:textId="77777777" w:rsidR="00992B04" w:rsidRDefault="00992B04" w:rsidP="00992B04">
      <w:pPr>
        <w:pStyle w:val="2"/>
        <w:numPr>
          <w:ilvl w:val="2"/>
          <w:numId w:val="6"/>
        </w:numPr>
      </w:pPr>
      <w:proofErr w:type="spellStart"/>
      <w:r>
        <w:rPr>
          <w:lang w:val="en-US"/>
        </w:rPr>
        <w:t>ItemsControl</w:t>
      </w:r>
      <w:proofErr w:type="spellEnd"/>
      <w:r>
        <w:rPr>
          <w:lang w:val="en-US"/>
        </w:rPr>
        <w:t xml:space="preserve"> </w:t>
      </w:r>
      <w:r>
        <w:t xml:space="preserve">расположите внутри </w:t>
      </w:r>
      <w:proofErr w:type="spellStart"/>
      <w:r>
        <w:rPr>
          <w:lang w:val="en-US"/>
        </w:rPr>
        <w:t>ScrollViewer</w:t>
      </w:r>
      <w:proofErr w:type="spellEnd"/>
    </w:p>
    <w:p w14:paraId="2C598D09" w14:textId="77777777" w:rsidR="00992B04" w:rsidRPr="00BD005F" w:rsidRDefault="00992B04" w:rsidP="00992B04">
      <w:pPr>
        <w:pStyle w:val="2"/>
        <w:numPr>
          <w:ilvl w:val="0"/>
          <w:numId w:val="0"/>
        </w:numPr>
        <w:ind w:left="567"/>
      </w:pPr>
    </w:p>
    <w:p w14:paraId="0284526A" w14:textId="77777777" w:rsidR="00992B04" w:rsidRDefault="00992B04" w:rsidP="00992B04">
      <w:pPr>
        <w:pStyle w:val="2"/>
      </w:pPr>
      <w:r>
        <w:t>Добавление записей в список</w:t>
      </w:r>
    </w:p>
    <w:p w14:paraId="295A4C34" w14:textId="77777777" w:rsidR="00992B04" w:rsidRDefault="00992B04" w:rsidP="00992B04">
      <w:r>
        <w:t xml:space="preserve">Пользователь должен вводить название города в поле ввода, нажимать на кнопку «Поиск» и после этого должен заполняться список городов на основе значений, которые вернуло </w:t>
      </w:r>
      <w:r>
        <w:rPr>
          <w:lang w:val="en-US"/>
        </w:rPr>
        <w:t>API</w:t>
      </w:r>
      <w:r>
        <w:t>. Пользователь выбирает один из городов, который будет добавлен в список прогнозов погоды.</w:t>
      </w:r>
    </w:p>
    <w:p w14:paraId="082A3A5E" w14:textId="77777777" w:rsidR="00992B04" w:rsidRDefault="00992B04" w:rsidP="00992B04"/>
    <w:p w14:paraId="570DD99A" w14:textId="77777777" w:rsidR="00992B04" w:rsidRDefault="00992B04" w:rsidP="00992B04">
      <w:pPr>
        <w:pStyle w:val="2"/>
      </w:pPr>
      <w:r>
        <w:t>Сохранение данных</w:t>
      </w:r>
    </w:p>
    <w:p w14:paraId="4961BE4A" w14:textId="77777777" w:rsidR="00992B04" w:rsidRDefault="00992B04" w:rsidP="00992B04">
      <w:r>
        <w:t>После добавления новой карточки необходимо сохранить на устройстве список городов, карточки которых отображаются в приложении</w:t>
      </w:r>
    </w:p>
    <w:p w14:paraId="45CDF273" w14:textId="77777777" w:rsidR="00992B04" w:rsidRDefault="00992B04" w:rsidP="00992B04">
      <w:pPr>
        <w:pStyle w:val="2"/>
      </w:pPr>
      <w:r>
        <w:t xml:space="preserve">Для сохранения данных требуется использовать класс </w:t>
      </w:r>
      <w:r w:rsidRPr="003A194D">
        <w:rPr>
          <w:lang w:val="en-US"/>
        </w:rPr>
        <w:t>Preferences</w:t>
      </w:r>
      <w:r w:rsidRPr="00351912">
        <w:t xml:space="preserve"> </w:t>
      </w:r>
      <w:r>
        <w:t>в проекте. Ознакомьтесь с его содержимым.</w:t>
      </w:r>
    </w:p>
    <w:p w14:paraId="08DB1041" w14:textId="77777777" w:rsidR="00992B04" w:rsidRDefault="00992B04" w:rsidP="00992B04">
      <w:pPr>
        <w:pStyle w:val="2"/>
        <w:numPr>
          <w:ilvl w:val="2"/>
          <w:numId w:val="6"/>
        </w:numPr>
      </w:pPr>
      <w:r>
        <w:t xml:space="preserve">Для сохранения данных воспользоваться методом </w:t>
      </w:r>
    </w:p>
    <w:p w14:paraId="570B455C" w14:textId="77777777" w:rsidR="00992B04" w:rsidRPr="001713D6" w:rsidRDefault="00992B04" w:rsidP="00992B04">
      <w:pPr>
        <w:pStyle w:val="ad"/>
      </w:pPr>
      <w:r>
        <w:t>await</w:t>
      </w:r>
      <w:r w:rsidRPr="001713D6">
        <w:t xml:space="preserve"> </w:t>
      </w:r>
      <w:proofErr w:type="spellStart"/>
      <w:r w:rsidRPr="00AA2F7D">
        <w:t>Preferences</w:t>
      </w:r>
      <w:r w:rsidRPr="001713D6">
        <w:t>.</w:t>
      </w:r>
      <w:r w:rsidRPr="00AA2F7D">
        <w:t>Save</w:t>
      </w:r>
      <w:proofErr w:type="spellEnd"/>
      <w:r w:rsidRPr="001713D6">
        <w:t>(“</w:t>
      </w:r>
      <w:r>
        <w:rPr>
          <w:lang w:val="ru-RU"/>
        </w:rPr>
        <w:t>к</w:t>
      </w:r>
      <w:r w:rsidRPr="001713D6">
        <w:rPr>
          <w:lang w:val="ru-RU"/>
        </w:rPr>
        <w:t>люч</w:t>
      </w:r>
      <w:r w:rsidRPr="001713D6">
        <w:t xml:space="preserve">”, </w:t>
      </w:r>
      <w:r w:rsidRPr="001713D6">
        <w:rPr>
          <w:lang w:val="ru-RU"/>
        </w:rPr>
        <w:t>данные</w:t>
      </w:r>
      <w:r w:rsidRPr="001713D6">
        <w:t>)</w:t>
      </w:r>
    </w:p>
    <w:p w14:paraId="6670B9A7" w14:textId="77777777" w:rsidR="00992B04" w:rsidRDefault="00992B04" w:rsidP="00992B04">
      <w:pPr>
        <w:pStyle w:val="2"/>
        <w:numPr>
          <w:ilvl w:val="2"/>
          <w:numId w:val="6"/>
        </w:numPr>
      </w:pPr>
      <w:r>
        <w:t xml:space="preserve">При запуске приложения загружайте данные из списка при помощи метода </w:t>
      </w:r>
    </w:p>
    <w:p w14:paraId="0D8F36B4" w14:textId="77777777" w:rsidR="00992B04" w:rsidRPr="001B4078" w:rsidRDefault="00992B04" w:rsidP="00992B04">
      <w:pPr>
        <w:pStyle w:val="ad"/>
      </w:pPr>
      <w:r>
        <w:t>var data</w:t>
      </w:r>
      <w:r w:rsidRPr="001713D6">
        <w:t xml:space="preserve"> = </w:t>
      </w:r>
      <w:r>
        <w:t xml:space="preserve">await </w:t>
      </w:r>
      <w:proofErr w:type="spellStart"/>
      <w:r w:rsidRPr="00AA2F7D">
        <w:t>Preferences</w:t>
      </w:r>
      <w:r w:rsidRPr="001713D6">
        <w:t>.</w:t>
      </w:r>
      <w:r>
        <w:t>Load</w:t>
      </w:r>
      <w:proofErr w:type="spellEnd"/>
      <w:r w:rsidRPr="001713D6">
        <w:t>(“</w:t>
      </w:r>
      <w:r>
        <w:rPr>
          <w:lang w:val="ru-RU"/>
        </w:rPr>
        <w:t>к</w:t>
      </w:r>
      <w:r w:rsidRPr="001713D6">
        <w:rPr>
          <w:lang w:val="ru-RU"/>
        </w:rPr>
        <w:t>люч</w:t>
      </w:r>
      <w:r w:rsidRPr="001713D6">
        <w:t xml:space="preserve">”, </w:t>
      </w:r>
      <w:proofErr w:type="spellStart"/>
      <w:r>
        <w:rPr>
          <w:lang w:val="ru-RU"/>
        </w:rPr>
        <w:t>знач</w:t>
      </w:r>
      <w:proofErr w:type="spellEnd"/>
      <w:r w:rsidRPr="001A0AF1">
        <w:t>_</w:t>
      </w:r>
      <w:r>
        <w:rPr>
          <w:lang w:val="ru-RU"/>
        </w:rPr>
        <w:t>по</w:t>
      </w:r>
      <w:r w:rsidRPr="001A0AF1">
        <w:t>_</w:t>
      </w:r>
      <w:proofErr w:type="spellStart"/>
      <w:r>
        <w:rPr>
          <w:lang w:val="ru-RU"/>
        </w:rPr>
        <w:t>умолч</w:t>
      </w:r>
      <w:proofErr w:type="spellEnd"/>
      <w:r w:rsidRPr="001713D6">
        <w:t>)</w:t>
      </w:r>
    </w:p>
    <w:p w14:paraId="4A32549B" w14:textId="77777777" w:rsidR="00992B04" w:rsidRDefault="00992B04" w:rsidP="00992B04">
      <w:pPr>
        <w:pStyle w:val="2"/>
        <w:numPr>
          <w:ilvl w:val="2"/>
          <w:numId w:val="6"/>
        </w:numPr>
      </w:pPr>
      <w:r>
        <w:t xml:space="preserve">Для выполнения асинхронных операций в конструкторе </w:t>
      </w:r>
      <w:proofErr w:type="spellStart"/>
      <w:r>
        <w:rPr>
          <w:lang w:val="en-US"/>
        </w:rPr>
        <w:t>ViewModel</w:t>
      </w:r>
      <w:proofErr w:type="spellEnd"/>
      <w:r w:rsidRPr="00042A29">
        <w:t xml:space="preserve"> </w:t>
      </w:r>
      <w:r>
        <w:t>используйте</w:t>
      </w:r>
    </w:p>
    <w:p w14:paraId="07E4A783" w14:textId="77777777" w:rsidR="00992B04" w:rsidRPr="00A53261" w:rsidRDefault="00992B04" w:rsidP="00992B04">
      <w:pPr>
        <w:pStyle w:val="ad"/>
        <w:rPr>
          <w:highlight w:val="white"/>
        </w:rPr>
      </w:pPr>
      <w:proofErr w:type="spellStart"/>
      <w:r w:rsidRPr="00A53261">
        <w:rPr>
          <w:color w:val="2B91AF"/>
          <w:highlight w:val="white"/>
        </w:rPr>
        <w:t>TaskNotifier</w:t>
      </w:r>
      <w:proofErr w:type="spellEnd"/>
      <w:r w:rsidRPr="00A53261">
        <w:rPr>
          <w:highlight w:val="white"/>
        </w:rPr>
        <w:t>? _</w:t>
      </w:r>
      <w:proofErr w:type="spellStart"/>
      <w:r w:rsidRPr="00A53261">
        <w:rPr>
          <w:highlight w:val="white"/>
        </w:rPr>
        <w:t>initializationTask</w:t>
      </w:r>
      <w:proofErr w:type="spellEnd"/>
      <w:r w:rsidRPr="00A53261">
        <w:rPr>
          <w:highlight w:val="white"/>
        </w:rPr>
        <w:t>;</w:t>
      </w:r>
    </w:p>
    <w:p w14:paraId="69FB00F6" w14:textId="77777777" w:rsidR="00992B04" w:rsidRPr="00A53261" w:rsidRDefault="00992B04" w:rsidP="00992B04">
      <w:pPr>
        <w:pStyle w:val="ad"/>
        <w:rPr>
          <w:highlight w:val="white"/>
        </w:rPr>
      </w:pPr>
      <w:r w:rsidRPr="00A53261">
        <w:rPr>
          <w:color w:val="0000FF"/>
          <w:highlight w:val="white"/>
        </w:rPr>
        <w:t>public</w:t>
      </w:r>
      <w:r w:rsidRPr="00A53261">
        <w:rPr>
          <w:highlight w:val="white"/>
        </w:rPr>
        <w:t xml:space="preserve"> </w:t>
      </w:r>
      <w:r w:rsidRPr="00A53261">
        <w:rPr>
          <w:color w:val="2B91AF"/>
          <w:highlight w:val="white"/>
        </w:rPr>
        <w:t>Task</w:t>
      </w:r>
      <w:r w:rsidRPr="00A53261">
        <w:rPr>
          <w:highlight w:val="white"/>
        </w:rPr>
        <w:t xml:space="preserve">? </w:t>
      </w:r>
      <w:proofErr w:type="spellStart"/>
      <w:r w:rsidRPr="00A53261">
        <w:rPr>
          <w:highlight w:val="white"/>
        </w:rPr>
        <w:t>InitializationTask</w:t>
      </w:r>
      <w:proofErr w:type="spellEnd"/>
    </w:p>
    <w:p w14:paraId="5D60DC4B" w14:textId="77777777" w:rsidR="00992B04" w:rsidRPr="00A53261" w:rsidRDefault="00992B04" w:rsidP="00992B04">
      <w:pPr>
        <w:pStyle w:val="ad"/>
        <w:rPr>
          <w:highlight w:val="white"/>
        </w:rPr>
      </w:pPr>
      <w:r w:rsidRPr="00A53261">
        <w:rPr>
          <w:highlight w:val="white"/>
        </w:rPr>
        <w:t>{</w:t>
      </w:r>
    </w:p>
    <w:p w14:paraId="67F01DE8" w14:textId="77777777" w:rsidR="00992B04" w:rsidRPr="00A53261" w:rsidRDefault="00992B04" w:rsidP="00992B04">
      <w:pPr>
        <w:pStyle w:val="ad"/>
        <w:rPr>
          <w:highlight w:val="white"/>
        </w:rPr>
      </w:pPr>
      <w:r w:rsidRPr="00A53261">
        <w:rPr>
          <w:highlight w:val="white"/>
        </w:rPr>
        <w:t xml:space="preserve">    </w:t>
      </w:r>
      <w:r w:rsidRPr="00A53261">
        <w:rPr>
          <w:color w:val="0000FF"/>
          <w:highlight w:val="white"/>
        </w:rPr>
        <w:t>get</w:t>
      </w:r>
      <w:r w:rsidRPr="00A53261">
        <w:rPr>
          <w:highlight w:val="white"/>
        </w:rPr>
        <w:t xml:space="preserve"> =&gt; _</w:t>
      </w:r>
      <w:proofErr w:type="spellStart"/>
      <w:r w:rsidRPr="00A53261">
        <w:rPr>
          <w:highlight w:val="white"/>
        </w:rPr>
        <w:t>initializationTask</w:t>
      </w:r>
      <w:proofErr w:type="spellEnd"/>
      <w:r w:rsidRPr="00A53261">
        <w:rPr>
          <w:highlight w:val="white"/>
        </w:rPr>
        <w:t>;</w:t>
      </w:r>
    </w:p>
    <w:p w14:paraId="01B8465F" w14:textId="77777777" w:rsidR="00992B04" w:rsidRPr="00A53261" w:rsidRDefault="00992B04" w:rsidP="00992B04">
      <w:pPr>
        <w:pStyle w:val="ad"/>
        <w:rPr>
          <w:highlight w:val="white"/>
        </w:rPr>
      </w:pPr>
      <w:r w:rsidRPr="00A53261">
        <w:rPr>
          <w:highlight w:val="white"/>
        </w:rPr>
        <w:t xml:space="preserve">    </w:t>
      </w:r>
      <w:r w:rsidRPr="00A53261">
        <w:rPr>
          <w:color w:val="0000FF"/>
          <w:highlight w:val="white"/>
        </w:rPr>
        <w:t>set</w:t>
      </w:r>
      <w:r w:rsidRPr="00A53261">
        <w:rPr>
          <w:highlight w:val="white"/>
        </w:rPr>
        <w:t xml:space="preserve"> =&gt; </w:t>
      </w:r>
      <w:proofErr w:type="spellStart"/>
      <w:r w:rsidRPr="00A53261">
        <w:rPr>
          <w:highlight w:val="white"/>
        </w:rPr>
        <w:t>SetPropertyAndNotifyOnCompletion</w:t>
      </w:r>
      <w:proofErr w:type="spellEnd"/>
      <w:r w:rsidRPr="00A53261">
        <w:rPr>
          <w:highlight w:val="white"/>
        </w:rPr>
        <w:t>(</w:t>
      </w:r>
      <w:r w:rsidRPr="00A53261">
        <w:rPr>
          <w:color w:val="0000FF"/>
          <w:highlight w:val="white"/>
        </w:rPr>
        <w:t>ref</w:t>
      </w:r>
      <w:r w:rsidRPr="00A53261">
        <w:rPr>
          <w:highlight w:val="white"/>
        </w:rPr>
        <w:t xml:space="preserve"> _</w:t>
      </w:r>
      <w:proofErr w:type="spellStart"/>
      <w:r w:rsidRPr="00A53261">
        <w:rPr>
          <w:highlight w:val="white"/>
        </w:rPr>
        <w:t>initializationTask</w:t>
      </w:r>
      <w:proofErr w:type="spellEnd"/>
      <w:r w:rsidRPr="00A53261">
        <w:rPr>
          <w:highlight w:val="white"/>
        </w:rPr>
        <w:t xml:space="preserve">, </w:t>
      </w:r>
      <w:r w:rsidRPr="00A53261">
        <w:rPr>
          <w:color w:val="0000FF"/>
          <w:highlight w:val="white"/>
        </w:rPr>
        <w:t>value</w:t>
      </w:r>
      <w:r w:rsidRPr="00A53261">
        <w:rPr>
          <w:highlight w:val="white"/>
        </w:rPr>
        <w:t>);</w:t>
      </w:r>
    </w:p>
    <w:p w14:paraId="15704C02" w14:textId="77777777" w:rsidR="00992B04" w:rsidRPr="001B4078" w:rsidRDefault="00992B04" w:rsidP="00992B04">
      <w:pPr>
        <w:pStyle w:val="ad"/>
      </w:pPr>
      <w:r w:rsidRPr="00A53261">
        <w:rPr>
          <w:highlight w:val="white"/>
        </w:rPr>
        <w:t>}</w:t>
      </w:r>
    </w:p>
    <w:p w14:paraId="1020A3A0" w14:textId="77777777" w:rsidR="00992B04" w:rsidRPr="001B4078" w:rsidRDefault="00992B04" w:rsidP="00992B04">
      <w:pPr>
        <w:pStyle w:val="ad"/>
      </w:pPr>
    </w:p>
    <w:p w14:paraId="4F31F2C3" w14:textId="77777777" w:rsidR="00992B04" w:rsidRPr="00B0420C" w:rsidRDefault="00992B04" w:rsidP="00992B04">
      <w:pPr>
        <w:pStyle w:val="ad"/>
      </w:pPr>
      <w:r w:rsidRPr="00B0420C">
        <w:t xml:space="preserve">public </w:t>
      </w:r>
      <w:proofErr w:type="spellStart"/>
      <w:r w:rsidRPr="00B0420C">
        <w:t>WeatherViewModel</w:t>
      </w:r>
      <w:proofErr w:type="spellEnd"/>
      <w:r w:rsidRPr="00B0420C">
        <w:t>(</w:t>
      </w:r>
      <w:proofErr w:type="spellStart"/>
      <w:r w:rsidRPr="00B0420C">
        <w:t>WeatherService</w:t>
      </w:r>
      <w:proofErr w:type="spellEnd"/>
      <w:r w:rsidRPr="00B0420C">
        <w:t xml:space="preserve"> </w:t>
      </w:r>
      <w:proofErr w:type="spellStart"/>
      <w:r w:rsidRPr="00B0420C">
        <w:t>weatherService</w:t>
      </w:r>
      <w:proofErr w:type="spellEnd"/>
      <w:r w:rsidRPr="00B0420C">
        <w:t>)</w:t>
      </w:r>
    </w:p>
    <w:p w14:paraId="4A3B012D" w14:textId="77777777" w:rsidR="00992B04" w:rsidRPr="00B0420C" w:rsidRDefault="00992B04" w:rsidP="00992B04">
      <w:pPr>
        <w:pStyle w:val="ad"/>
      </w:pPr>
      <w:r w:rsidRPr="00B0420C">
        <w:t>{</w:t>
      </w:r>
    </w:p>
    <w:p w14:paraId="54A8E91F" w14:textId="77777777" w:rsidR="00992B04" w:rsidRPr="00B0420C" w:rsidRDefault="00992B04" w:rsidP="00992B04">
      <w:pPr>
        <w:pStyle w:val="ad"/>
      </w:pPr>
      <w:r w:rsidRPr="00B0420C">
        <w:t xml:space="preserve">    _</w:t>
      </w:r>
      <w:proofErr w:type="spellStart"/>
      <w:r w:rsidRPr="00B0420C">
        <w:t>weatherService</w:t>
      </w:r>
      <w:proofErr w:type="spellEnd"/>
      <w:r w:rsidRPr="00B0420C">
        <w:t xml:space="preserve"> = </w:t>
      </w:r>
      <w:proofErr w:type="spellStart"/>
      <w:r w:rsidRPr="00B0420C">
        <w:t>weatherService</w:t>
      </w:r>
      <w:proofErr w:type="spellEnd"/>
      <w:r w:rsidRPr="00B0420C">
        <w:t>;</w:t>
      </w:r>
    </w:p>
    <w:p w14:paraId="6F0438EE" w14:textId="77777777" w:rsidR="00992B04" w:rsidRPr="00B0420C" w:rsidRDefault="00992B04" w:rsidP="00992B04">
      <w:pPr>
        <w:pStyle w:val="ad"/>
      </w:pPr>
      <w:r w:rsidRPr="00B0420C">
        <w:t xml:space="preserve">            </w:t>
      </w:r>
    </w:p>
    <w:p w14:paraId="1008E72B" w14:textId="77777777" w:rsidR="00992B04" w:rsidRPr="00B0420C" w:rsidRDefault="00992B04" w:rsidP="00992B04">
      <w:pPr>
        <w:pStyle w:val="ad"/>
      </w:pPr>
      <w:r w:rsidRPr="00B0420C">
        <w:t xml:space="preserve">    </w:t>
      </w:r>
      <w:proofErr w:type="spellStart"/>
      <w:r w:rsidRPr="00B0420C">
        <w:t>InitializationTask</w:t>
      </w:r>
      <w:proofErr w:type="spellEnd"/>
      <w:r w:rsidRPr="00B0420C">
        <w:t xml:space="preserve"> = </w:t>
      </w:r>
      <w:proofErr w:type="spellStart"/>
      <w:r w:rsidRPr="00B0420C">
        <w:t>Task.Run</w:t>
      </w:r>
      <w:proofErr w:type="spellEnd"/>
      <w:r w:rsidRPr="00B0420C">
        <w:t>(async () =&gt;</w:t>
      </w:r>
    </w:p>
    <w:p w14:paraId="409914E4" w14:textId="77777777" w:rsidR="00992B04" w:rsidRPr="00B0420C" w:rsidRDefault="00992B04" w:rsidP="00992B04">
      <w:pPr>
        <w:pStyle w:val="ad"/>
      </w:pPr>
      <w:r w:rsidRPr="00B0420C">
        <w:t xml:space="preserve">    {</w:t>
      </w:r>
    </w:p>
    <w:p w14:paraId="4BC3587A" w14:textId="77777777" w:rsidR="00992B04" w:rsidRPr="001B4078" w:rsidRDefault="00992B04" w:rsidP="00992B04">
      <w:pPr>
        <w:pStyle w:val="ad"/>
      </w:pPr>
      <w:r w:rsidRPr="00B0420C">
        <w:t xml:space="preserve">        </w:t>
      </w:r>
      <w:r w:rsidRPr="001B4078">
        <w:t>//</w:t>
      </w:r>
      <w:r>
        <w:rPr>
          <w:lang w:val="ru-RU"/>
        </w:rPr>
        <w:t>Асинхронный</w:t>
      </w:r>
      <w:r w:rsidRPr="001B4078">
        <w:t xml:space="preserve"> </w:t>
      </w:r>
      <w:r>
        <w:rPr>
          <w:lang w:val="ru-RU"/>
        </w:rPr>
        <w:t>код</w:t>
      </w:r>
    </w:p>
    <w:p w14:paraId="20261E82" w14:textId="77777777" w:rsidR="00992B04" w:rsidRPr="00B0420C" w:rsidRDefault="00992B04" w:rsidP="00992B04">
      <w:pPr>
        <w:pStyle w:val="ad"/>
      </w:pPr>
      <w:r w:rsidRPr="00B0420C">
        <w:t xml:space="preserve">    });</w:t>
      </w:r>
    </w:p>
    <w:p w14:paraId="716D2110" w14:textId="77777777" w:rsidR="00992B04" w:rsidRPr="00A53261" w:rsidRDefault="00992B04" w:rsidP="00992B04">
      <w:pPr>
        <w:pStyle w:val="ad"/>
        <w:rPr>
          <w:lang w:val="ru-RU"/>
        </w:rPr>
      </w:pPr>
      <w:r w:rsidRPr="00B0420C">
        <w:rPr>
          <w:lang w:val="ru-RU"/>
        </w:rPr>
        <w:t>}</w:t>
      </w:r>
    </w:p>
    <w:p w14:paraId="029A59BA" w14:textId="77777777" w:rsidR="00992B04" w:rsidRDefault="00992B04" w:rsidP="00992B04">
      <w:pPr>
        <w:pStyle w:val="2"/>
        <w:numPr>
          <w:ilvl w:val="0"/>
          <w:numId w:val="0"/>
        </w:numPr>
        <w:ind w:left="567"/>
      </w:pPr>
    </w:p>
    <w:p w14:paraId="7670F23C" w14:textId="77777777" w:rsidR="00992B04" w:rsidRDefault="00992B04" w:rsidP="00992B04">
      <w:pPr>
        <w:pStyle w:val="2"/>
      </w:pPr>
      <w:r>
        <w:t>Обновление данных</w:t>
      </w:r>
    </w:p>
    <w:p w14:paraId="6609D471" w14:textId="77777777" w:rsidR="00992B04" w:rsidRDefault="00992B04" w:rsidP="00992B04">
      <w:pPr>
        <w:pStyle w:val="2"/>
        <w:numPr>
          <w:ilvl w:val="2"/>
          <w:numId w:val="6"/>
        </w:numPr>
      </w:pPr>
      <w:r>
        <w:lastRenderedPageBreak/>
        <w:t>Добавить на карточку кнопки «Обновить» и «Удалить»</w:t>
      </w:r>
    </w:p>
    <w:p w14:paraId="2227F282" w14:textId="77777777" w:rsidR="00992B04" w:rsidRDefault="00992B04" w:rsidP="00992B04">
      <w:pPr>
        <w:pStyle w:val="2"/>
        <w:numPr>
          <w:ilvl w:val="2"/>
          <w:numId w:val="6"/>
        </w:numPr>
      </w:pPr>
      <w:r>
        <w:t xml:space="preserve">При нажатии «Удалить» </w:t>
      </w:r>
      <w:r w:rsidRPr="00BA4DCC">
        <w:t>удаляйте</w:t>
      </w:r>
      <w:r>
        <w:t xml:space="preserve"> карточку из списка прогнозов</w:t>
      </w:r>
    </w:p>
    <w:p w14:paraId="718F1793" w14:textId="77777777" w:rsidR="00992B04" w:rsidRPr="004375F5" w:rsidRDefault="00992B04" w:rsidP="00992B04">
      <w:pPr>
        <w:pStyle w:val="2"/>
        <w:numPr>
          <w:ilvl w:val="2"/>
          <w:numId w:val="6"/>
        </w:numPr>
      </w:pPr>
      <w:r>
        <w:t>При нажатии «Обновить» обновляйте значения данных прогноза до актуальных на текущий момент.</w:t>
      </w:r>
    </w:p>
    <w:p w14:paraId="19886501" w14:textId="77777777" w:rsidR="00992B04" w:rsidRPr="003500DC" w:rsidRDefault="00992B04" w:rsidP="00992B04">
      <w:pPr>
        <w:pStyle w:val="1"/>
      </w:pPr>
      <w:r w:rsidRPr="003500DC">
        <w:t>Порядок выполнения работы</w:t>
      </w:r>
    </w:p>
    <w:p w14:paraId="2097A1EB" w14:textId="77777777" w:rsidR="00992B04" w:rsidRPr="003500DC" w:rsidRDefault="00992B04" w:rsidP="00992B04">
      <w:pPr>
        <w:pStyle w:val="2"/>
      </w:pPr>
      <w:r w:rsidRPr="003500DC">
        <w:t>Выполнить все задания из п.5.</w:t>
      </w:r>
    </w:p>
    <w:p w14:paraId="742B83F1" w14:textId="77777777" w:rsidR="00992B04" w:rsidRPr="003500DC" w:rsidRDefault="00992B04" w:rsidP="00992B04">
      <w:pPr>
        <w:pStyle w:val="2"/>
      </w:pPr>
      <w:r w:rsidRPr="003500DC">
        <w:t>Ответить на контрольные вопросы.</w:t>
      </w:r>
    </w:p>
    <w:p w14:paraId="4471B102" w14:textId="77777777" w:rsidR="00992B04" w:rsidRPr="003500DC" w:rsidRDefault="00992B04" w:rsidP="00992B04">
      <w:pPr>
        <w:pStyle w:val="1"/>
      </w:pPr>
      <w:r w:rsidRPr="003500DC">
        <w:t>Содержание отчета</w:t>
      </w:r>
    </w:p>
    <w:p w14:paraId="58A06853" w14:textId="77777777" w:rsidR="00992B04" w:rsidRPr="003500DC" w:rsidRDefault="00992B04" w:rsidP="00992B04">
      <w:pPr>
        <w:pStyle w:val="2"/>
      </w:pPr>
      <w:r w:rsidRPr="003500DC">
        <w:t>Титульный лист</w:t>
      </w:r>
    </w:p>
    <w:p w14:paraId="1CCF26C0" w14:textId="77777777" w:rsidR="00992B04" w:rsidRDefault="00992B04" w:rsidP="00992B04">
      <w:pPr>
        <w:pStyle w:val="2"/>
      </w:pPr>
      <w:r w:rsidRPr="003500DC">
        <w:t>Цель работы</w:t>
      </w:r>
    </w:p>
    <w:p w14:paraId="520E4B1F" w14:textId="77777777" w:rsidR="00992B04" w:rsidRDefault="00992B04" w:rsidP="00992B04">
      <w:pPr>
        <w:pStyle w:val="2"/>
      </w:pPr>
      <w:r w:rsidRPr="002F2922">
        <w:t>Ответы на контрольные вопросы</w:t>
      </w:r>
    </w:p>
    <w:p w14:paraId="0964C705" w14:textId="77777777" w:rsidR="00992B04" w:rsidRDefault="00992B04" w:rsidP="00992B04">
      <w:pPr>
        <w:pStyle w:val="2"/>
      </w:pPr>
      <w:r w:rsidRPr="003500DC">
        <w:t>Вывод</w:t>
      </w:r>
    </w:p>
    <w:p w14:paraId="7A33CDB9" w14:textId="77777777" w:rsidR="00992B04" w:rsidRDefault="00992B04" w:rsidP="00992B04">
      <w:pPr>
        <w:pStyle w:val="1"/>
      </w:pPr>
      <w:r w:rsidRPr="009671E3">
        <w:t xml:space="preserve">Контрольные вопросы </w:t>
      </w:r>
    </w:p>
    <w:p w14:paraId="30683A47" w14:textId="77777777" w:rsidR="00992B04" w:rsidRDefault="00992B04" w:rsidP="00992B04">
      <w:pPr>
        <w:pStyle w:val="2"/>
      </w:pPr>
      <w:r>
        <w:t>Как использовать асинхронные операции при инициализации объекта?</w:t>
      </w:r>
    </w:p>
    <w:p w14:paraId="29908A3D" w14:textId="77777777" w:rsidR="00992B04" w:rsidRPr="003500DC" w:rsidRDefault="00992B04" w:rsidP="00992B04">
      <w:pPr>
        <w:pStyle w:val="2"/>
      </w:pPr>
      <w:r>
        <w:t xml:space="preserve">Как работает класс </w:t>
      </w:r>
      <w:r>
        <w:rPr>
          <w:lang w:val="en-US"/>
        </w:rPr>
        <w:t>Preferences</w:t>
      </w:r>
      <w:r>
        <w:t>, предоставленный преподавателем?</w:t>
      </w:r>
    </w:p>
    <w:p w14:paraId="711A4BA7" w14:textId="77777777" w:rsidR="00765E98" w:rsidRPr="00ED5BD3" w:rsidRDefault="00765E98" w:rsidP="00ED5BD3"/>
    <w:sectPr w:rsidR="00765E98" w:rsidRPr="00ED5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969432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7463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9788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279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4696836">
    <w:abstractNumId w:val="0"/>
  </w:num>
  <w:num w:numId="12" w16cid:durableId="1627613604">
    <w:abstractNumId w:val="1"/>
  </w:num>
  <w:num w:numId="13" w16cid:durableId="605430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667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8261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5708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1551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9029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335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281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14639327">
    <w:abstractNumId w:val="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221599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8028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0662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626677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188536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5119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3892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2528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7208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1C"/>
    <w:rsid w:val="00026B9C"/>
    <w:rsid w:val="00055311"/>
    <w:rsid w:val="00070FAF"/>
    <w:rsid w:val="000A4277"/>
    <w:rsid w:val="000B56FE"/>
    <w:rsid w:val="000C18B3"/>
    <w:rsid w:val="000C2D93"/>
    <w:rsid w:val="0018259A"/>
    <w:rsid w:val="00195805"/>
    <w:rsid w:val="001965F5"/>
    <w:rsid w:val="001974B9"/>
    <w:rsid w:val="001C33FF"/>
    <w:rsid w:val="001E04EC"/>
    <w:rsid w:val="001E1CD3"/>
    <w:rsid w:val="001E32F3"/>
    <w:rsid w:val="00205EBC"/>
    <w:rsid w:val="00213EBB"/>
    <w:rsid w:val="0022060B"/>
    <w:rsid w:val="00223DD3"/>
    <w:rsid w:val="002306AE"/>
    <w:rsid w:val="00231940"/>
    <w:rsid w:val="002532BA"/>
    <w:rsid w:val="00261B0A"/>
    <w:rsid w:val="00264483"/>
    <w:rsid w:val="00271E47"/>
    <w:rsid w:val="00294137"/>
    <w:rsid w:val="00304DFD"/>
    <w:rsid w:val="00381711"/>
    <w:rsid w:val="003E2CFB"/>
    <w:rsid w:val="00405DBC"/>
    <w:rsid w:val="004511BB"/>
    <w:rsid w:val="00490B43"/>
    <w:rsid w:val="004A368A"/>
    <w:rsid w:val="00542C53"/>
    <w:rsid w:val="0055369B"/>
    <w:rsid w:val="00595D29"/>
    <w:rsid w:val="005B0CE9"/>
    <w:rsid w:val="005C11CD"/>
    <w:rsid w:val="005F0028"/>
    <w:rsid w:val="00650D97"/>
    <w:rsid w:val="006645AB"/>
    <w:rsid w:val="00691FB9"/>
    <w:rsid w:val="00693BA2"/>
    <w:rsid w:val="006D09B6"/>
    <w:rsid w:val="006E2B52"/>
    <w:rsid w:val="007270F1"/>
    <w:rsid w:val="00765E98"/>
    <w:rsid w:val="00787995"/>
    <w:rsid w:val="007F1BBA"/>
    <w:rsid w:val="00814C20"/>
    <w:rsid w:val="00817F57"/>
    <w:rsid w:val="0083093A"/>
    <w:rsid w:val="00835BA2"/>
    <w:rsid w:val="008823E4"/>
    <w:rsid w:val="00891043"/>
    <w:rsid w:val="008E78D8"/>
    <w:rsid w:val="00925158"/>
    <w:rsid w:val="00977436"/>
    <w:rsid w:val="00992B04"/>
    <w:rsid w:val="009A5B4D"/>
    <w:rsid w:val="009C149E"/>
    <w:rsid w:val="00A17894"/>
    <w:rsid w:val="00A7632F"/>
    <w:rsid w:val="00A91989"/>
    <w:rsid w:val="00AA181C"/>
    <w:rsid w:val="00AC4FFA"/>
    <w:rsid w:val="00AD432F"/>
    <w:rsid w:val="00B5136C"/>
    <w:rsid w:val="00B70F4A"/>
    <w:rsid w:val="00B76CD6"/>
    <w:rsid w:val="00BE1E3D"/>
    <w:rsid w:val="00BF157D"/>
    <w:rsid w:val="00BF7F48"/>
    <w:rsid w:val="00C3136B"/>
    <w:rsid w:val="00CC1CB5"/>
    <w:rsid w:val="00CD5FA4"/>
    <w:rsid w:val="00CF0E87"/>
    <w:rsid w:val="00D04704"/>
    <w:rsid w:val="00D25F5D"/>
    <w:rsid w:val="00D4740B"/>
    <w:rsid w:val="00D5471F"/>
    <w:rsid w:val="00D66C75"/>
    <w:rsid w:val="00D911CB"/>
    <w:rsid w:val="00E01507"/>
    <w:rsid w:val="00E65989"/>
    <w:rsid w:val="00E94EEC"/>
    <w:rsid w:val="00EA208A"/>
    <w:rsid w:val="00EA486E"/>
    <w:rsid w:val="00ED5BD3"/>
    <w:rsid w:val="00EE187F"/>
    <w:rsid w:val="00EF2800"/>
    <w:rsid w:val="00F36404"/>
    <w:rsid w:val="00F477DD"/>
    <w:rsid w:val="00F755C1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F0E439"/>
  <w15:chartTrackingRefBased/>
  <w15:docId w15:val="{ED52DA07-8BE9-43F2-AB99-27BC895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1965F5"/>
    <w:pPr>
      <w:spacing w:after="0" w:line="240" w:lineRule="auto"/>
      <w:jc w:val="both"/>
    </w:pPr>
    <w:rPr>
      <w:rFonts w:asciiTheme="minorHAnsi" w:hAnsiTheme="minorHAnsi" w:cstheme="minorBidi"/>
      <w:bCs w:val="0"/>
      <w:kern w:val="0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No Spacing"/>
    <w:uiPriority w:val="1"/>
    <w:qFormat/>
    <w:rsid w:val="001965F5"/>
    <w:pPr>
      <w:spacing w:after="0" w:line="240" w:lineRule="auto"/>
      <w:ind w:firstLine="567"/>
      <w:jc w:val="both"/>
    </w:pPr>
  </w:style>
  <w:style w:type="table" w:styleId="-43">
    <w:name w:val="Grid Table 4 Accent 3"/>
    <w:basedOn w:val="a2"/>
    <w:uiPriority w:val="49"/>
    <w:rsid w:val="001965F5"/>
    <w:pPr>
      <w:spacing w:after="0" w:line="240" w:lineRule="auto"/>
    </w:pPr>
    <w:rPr>
      <w:rFonts w:asciiTheme="minorHAnsi" w:hAnsiTheme="minorHAnsi" w:cstheme="minorBidi"/>
      <w:bCs w:val="0"/>
      <w:kern w:val="0"/>
      <w:sz w:val="22"/>
      <w:szCs w:val="22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af1">
    <w:name w:val="TOC Heading"/>
    <w:basedOn w:val="10"/>
    <w:next w:val="a0"/>
    <w:uiPriority w:val="39"/>
    <w:unhideWhenUsed/>
    <w:qFormat/>
    <w:rsid w:val="00ED5BD3"/>
    <w:pPr>
      <w:keepNext/>
      <w:keepLines/>
      <w:pageBreakBefore w:val="0"/>
      <w:widowControl/>
      <w:tabs>
        <w:tab w:val="clear" w:pos="709"/>
      </w:tabs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paragraph" w:styleId="12">
    <w:name w:val="toc 1"/>
    <w:basedOn w:val="a0"/>
    <w:next w:val="a0"/>
    <w:autoRedefine/>
    <w:uiPriority w:val="39"/>
    <w:unhideWhenUsed/>
    <w:rsid w:val="00977436"/>
    <w:pPr>
      <w:tabs>
        <w:tab w:val="right" w:leader="dot" w:pos="9345"/>
      </w:tabs>
      <w:spacing w:after="100"/>
      <w:ind w:right="284"/>
    </w:pPr>
  </w:style>
  <w:style w:type="character" w:styleId="af2">
    <w:name w:val="Hyperlink"/>
    <w:basedOn w:val="a1"/>
    <w:uiPriority w:val="99"/>
    <w:unhideWhenUsed/>
    <w:rsid w:val="00ED5BD3"/>
    <w:rPr>
      <w:color w:val="467886" w:themeColor="hyperlink"/>
      <w:u w:val="single"/>
    </w:rPr>
  </w:style>
  <w:style w:type="paragraph" w:customStyle="1" w:styleId="Standard">
    <w:name w:val="Standard"/>
    <w:rsid w:val="00AC4FFA"/>
    <w:pPr>
      <w:tabs>
        <w:tab w:val="left" w:pos="709"/>
      </w:tabs>
      <w:suppressAutoHyphens/>
      <w:autoSpaceDN w:val="0"/>
      <w:spacing w:after="0" w:line="276" w:lineRule="atLeast"/>
      <w:textAlignment w:val="baseline"/>
      <w:outlineLvl w:val="8"/>
    </w:pPr>
    <w:rPr>
      <w:rFonts w:ascii="Calibri" w:eastAsia="Lucida Sans Unicode" w:hAnsi="Calibri"/>
      <w:bCs w:val="0"/>
      <w:sz w:val="22"/>
      <w:szCs w:val="22"/>
      <w:lang w:eastAsia="ru-RU"/>
    </w:rPr>
  </w:style>
  <w:style w:type="paragraph" w:customStyle="1" w:styleId="Textbody">
    <w:name w:val="Text body"/>
    <w:basedOn w:val="a0"/>
    <w:rsid w:val="00AC4FFA"/>
    <w:pPr>
      <w:autoSpaceDN w:val="0"/>
      <w:ind w:left="110" w:firstLine="566"/>
      <w:outlineLvl w:val="8"/>
    </w:pPr>
    <w:rPr>
      <w:rFonts w:eastAsia="Times New Roman"/>
      <w:bCs w:val="0"/>
      <w:kern w:val="0"/>
    </w:rPr>
  </w:style>
  <w:style w:type="character" w:styleId="af3">
    <w:name w:val="FollowedHyperlink"/>
    <w:basedOn w:val="a1"/>
    <w:uiPriority w:val="99"/>
    <w:semiHidden/>
    <w:unhideWhenUsed/>
    <w:rsid w:val="00595D29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2306A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06AE"/>
    <w:rPr>
      <w:rFonts w:ascii="Consolas" w:hAnsi="Consolas"/>
      <w:sz w:val="20"/>
      <w:szCs w:val="20"/>
    </w:rPr>
  </w:style>
  <w:style w:type="character" w:styleId="af4">
    <w:name w:val="Unresolved Mention"/>
    <w:basedOn w:val="a1"/>
    <w:uiPriority w:val="99"/>
    <w:semiHidden/>
    <w:unhideWhenUsed/>
    <w:rsid w:val="00664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api/geocoding-api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openweathermap.org/current" TargetMode="External"/><Relationship Id="rId12" Type="http://schemas.openxmlformats.org/officeDocument/2006/relationships/hyperlink" Target="http://openweathermap.org/img/wn/10d@2x.p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eyRom-Edu/WeatherApp.git" TargetMode="External"/><Relationship Id="rId11" Type="http://schemas.openxmlformats.org/officeDocument/2006/relationships/hyperlink" Target="https://openweathermap.org/weather-condition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penweathermap.org/weather-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weathermap.org/current" TargetMode="Externa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5AEE-4F37-4DCE-94F3-275B7F2D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351</TotalTime>
  <Pages>8</Pages>
  <Words>1110</Words>
  <Characters>7715</Characters>
  <Application>Microsoft Office Word</Application>
  <DocSecurity>0</DocSecurity>
  <Lines>248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61</cp:revision>
  <dcterms:created xsi:type="dcterms:W3CDTF">2025-04-14T11:51:00Z</dcterms:created>
  <dcterms:modified xsi:type="dcterms:W3CDTF">2026-04-21T15:51:00Z</dcterms:modified>
</cp:coreProperties>
</file>