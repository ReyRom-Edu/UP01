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F5F80" w14:textId="3D1A3756" w:rsidR="00EA486E" w:rsidRPr="00434A8B" w:rsidRDefault="00EA486E" w:rsidP="00EA486E">
      <w:pPr>
        <w:pStyle w:val="10"/>
      </w:pPr>
      <w:bookmarkStart w:id="0" w:name="_Toc197367203"/>
      <w:r w:rsidRPr="00F45029">
        <w:t>Практическ</w:t>
      </w:r>
      <w:r>
        <w:t>ая</w:t>
      </w:r>
      <w:r w:rsidRPr="00F45029">
        <w:t xml:space="preserve"> работ</w:t>
      </w:r>
      <w:r>
        <w:t>а</w:t>
      </w:r>
      <w:r w:rsidRPr="00F45029">
        <w:t xml:space="preserve"> №1</w:t>
      </w:r>
      <w:r>
        <w:t>9</w:t>
      </w:r>
      <w:r>
        <w:br/>
      </w:r>
      <w:r w:rsidRPr="00434A8B">
        <w:t>Настройка интерфейса приложения</w:t>
      </w:r>
      <w:bookmarkEnd w:id="0"/>
    </w:p>
    <w:p w14:paraId="1B0F83B3" w14:textId="77777777" w:rsidR="00EA486E" w:rsidRPr="00F45029" w:rsidRDefault="00EA486E" w:rsidP="00EA486E">
      <w:pPr>
        <w:pStyle w:val="1"/>
      </w:pPr>
      <w:r w:rsidRPr="00F45029">
        <w:t>Цель работы</w:t>
      </w:r>
    </w:p>
    <w:p w14:paraId="3D3C2778" w14:textId="77777777" w:rsidR="00EA486E" w:rsidRPr="002248EC" w:rsidRDefault="00EA486E" w:rsidP="00EA486E">
      <w:pPr>
        <w:pStyle w:val="2"/>
      </w:pPr>
      <w:r w:rsidRPr="002248EC">
        <w:t xml:space="preserve">Изучить основные элементы графического интерфейса </w:t>
      </w:r>
      <w:r w:rsidRPr="002248EC">
        <w:rPr>
          <w:lang w:val="en-US"/>
        </w:rPr>
        <w:t>Avalonia</w:t>
      </w:r>
      <w:r w:rsidRPr="002248EC">
        <w:t xml:space="preserve"> </w:t>
      </w:r>
      <w:r w:rsidRPr="002248EC">
        <w:rPr>
          <w:lang w:val="en-US"/>
        </w:rPr>
        <w:t>UI</w:t>
      </w:r>
      <w:r w:rsidRPr="002248EC">
        <w:t>.</w:t>
      </w:r>
    </w:p>
    <w:p w14:paraId="47C2FE56" w14:textId="77777777" w:rsidR="00EA486E" w:rsidRPr="00F45029" w:rsidRDefault="00EA486E" w:rsidP="00EA486E">
      <w:pPr>
        <w:pStyle w:val="1"/>
      </w:pPr>
      <w:r w:rsidRPr="00F45029">
        <w:t>Литература</w:t>
      </w:r>
    </w:p>
    <w:p w14:paraId="1EA3F79F" w14:textId="77777777" w:rsidR="00EA486E" w:rsidRPr="00F45029" w:rsidRDefault="00EA486E" w:rsidP="00EA486E">
      <w:pPr>
        <w:pStyle w:val="2"/>
        <w:rPr>
          <w:lang w:val="en-US"/>
        </w:rPr>
      </w:pPr>
      <w:r w:rsidRPr="00F45029">
        <w:rPr>
          <w:lang w:val="en-US"/>
        </w:rPr>
        <w:t xml:space="preserve">Avalonia documentation – </w:t>
      </w:r>
      <w:r w:rsidRPr="00F45029">
        <w:t>Текст</w:t>
      </w:r>
      <w:r w:rsidRPr="00F45029">
        <w:rPr>
          <w:lang w:val="en-US"/>
        </w:rPr>
        <w:t xml:space="preserve"> : </w:t>
      </w:r>
      <w:r w:rsidRPr="00F45029">
        <w:t>электронный</w:t>
      </w:r>
      <w:r w:rsidRPr="00F45029">
        <w:rPr>
          <w:lang w:val="en-US"/>
        </w:rPr>
        <w:t xml:space="preserve"> // AvaloniaUI, 2024. – URL: https://docs.avaloniaui.net/</w:t>
      </w:r>
    </w:p>
    <w:p w14:paraId="135F4217" w14:textId="77777777" w:rsidR="00EA486E" w:rsidRPr="00F45029" w:rsidRDefault="00EA486E" w:rsidP="00EA486E">
      <w:pPr>
        <w:pStyle w:val="1"/>
      </w:pPr>
      <w:r w:rsidRPr="00F45029">
        <w:t>Подготовка к работе</w:t>
      </w:r>
    </w:p>
    <w:p w14:paraId="48773017" w14:textId="77777777" w:rsidR="00EA486E" w:rsidRPr="00F45029" w:rsidRDefault="00EA486E" w:rsidP="00EA486E">
      <w:pPr>
        <w:pStyle w:val="2"/>
      </w:pPr>
      <w:r w:rsidRPr="00F45029">
        <w:t>Повторить теоретический материал (см.п.2).</w:t>
      </w:r>
    </w:p>
    <w:p w14:paraId="1F7CC3FD" w14:textId="77777777" w:rsidR="00EA486E" w:rsidRPr="00F45029" w:rsidRDefault="00EA486E" w:rsidP="00EA486E">
      <w:pPr>
        <w:pStyle w:val="2"/>
      </w:pPr>
      <w:r w:rsidRPr="00F45029">
        <w:t>Изучить описание лабораторной работы.</w:t>
      </w:r>
    </w:p>
    <w:p w14:paraId="10778E64" w14:textId="77777777" w:rsidR="00EA486E" w:rsidRPr="00F45029" w:rsidRDefault="00EA486E" w:rsidP="00EA486E">
      <w:pPr>
        <w:pStyle w:val="1"/>
      </w:pPr>
      <w:r w:rsidRPr="00F45029">
        <w:t>Основное оборудование</w:t>
      </w:r>
    </w:p>
    <w:p w14:paraId="559E3EC2" w14:textId="77777777" w:rsidR="00EA486E" w:rsidRPr="00F45029" w:rsidRDefault="00EA486E" w:rsidP="00EA486E">
      <w:pPr>
        <w:pStyle w:val="2"/>
      </w:pPr>
      <w:r w:rsidRPr="00F45029">
        <w:t>Персональный компьютер.</w:t>
      </w:r>
    </w:p>
    <w:p w14:paraId="32DA8DAA" w14:textId="77777777" w:rsidR="00EA486E" w:rsidRPr="00F45029" w:rsidRDefault="00EA486E" w:rsidP="00EA486E">
      <w:pPr>
        <w:pStyle w:val="1"/>
      </w:pPr>
      <w:r w:rsidRPr="00F45029">
        <w:t>Задание</w:t>
      </w:r>
    </w:p>
    <w:p w14:paraId="05798FE6" w14:textId="77777777" w:rsidR="00EA486E" w:rsidRDefault="00EA486E" w:rsidP="00EA486E">
      <w:pPr>
        <w:pStyle w:val="2"/>
      </w:pPr>
      <w:r w:rsidRPr="00C111CE">
        <w:t xml:space="preserve">Создайте новый проект </w:t>
      </w:r>
      <w:r w:rsidRPr="00C111CE">
        <w:rPr>
          <w:lang w:val="en-US"/>
        </w:rPr>
        <w:t>Avalonia</w:t>
      </w:r>
    </w:p>
    <w:p w14:paraId="23921591" w14:textId="6D3F1ABA" w:rsidR="00EA486E" w:rsidRPr="00EC3E3D" w:rsidRDefault="00EA486E" w:rsidP="00EA486E">
      <w:pPr>
        <w:pStyle w:val="2"/>
        <w:numPr>
          <w:ilvl w:val="2"/>
          <w:numId w:val="6"/>
        </w:numPr>
      </w:pPr>
      <w:r>
        <w:t xml:space="preserve">Создать новый проект типа </w:t>
      </w:r>
      <w:r>
        <w:rPr>
          <w:lang w:val="en-US"/>
        </w:rPr>
        <w:t>Avalonia</w:t>
      </w:r>
      <w:r w:rsidRPr="006273A5">
        <w:t xml:space="preserve"> </w:t>
      </w:r>
      <w:r w:rsidR="000C039A" w:rsidRPr="000C039A">
        <w:t>.</w:t>
      </w:r>
      <w:r w:rsidR="000C039A">
        <w:rPr>
          <w:lang w:val="en-US"/>
        </w:rPr>
        <w:t>Net</w:t>
      </w:r>
      <w:r w:rsidR="000C039A" w:rsidRPr="000C039A">
        <w:t xml:space="preserve"> </w:t>
      </w:r>
      <w:r w:rsidR="000C039A">
        <w:rPr>
          <w:lang w:val="en-US"/>
        </w:rPr>
        <w:t>MVVM</w:t>
      </w:r>
      <w:r w:rsidR="000C039A" w:rsidRPr="000C039A">
        <w:t xml:space="preserve"> </w:t>
      </w:r>
      <w:r w:rsidR="000C039A">
        <w:rPr>
          <w:lang w:val="en-US"/>
        </w:rPr>
        <w:t>Project</w:t>
      </w:r>
      <w:r w:rsidRPr="00C94B71">
        <w:t xml:space="preserve"> </w:t>
      </w:r>
      <w:r>
        <w:t xml:space="preserve">и назвать его </w:t>
      </w:r>
      <w:r>
        <w:rPr>
          <w:lang w:val="en-US"/>
        </w:rPr>
        <w:t>HelloApp</w:t>
      </w:r>
    </w:p>
    <w:p w14:paraId="069D4B84" w14:textId="0CEE0114" w:rsidR="00EA486E" w:rsidRDefault="00EA486E" w:rsidP="000C039A">
      <w:r>
        <w:t>При создании:</w:t>
      </w:r>
    </w:p>
    <w:p w14:paraId="15FC19FC" w14:textId="62DAAA95" w:rsidR="00EA486E" w:rsidRPr="00F23147" w:rsidRDefault="00EA486E" w:rsidP="000C039A">
      <w:r>
        <w:t xml:space="preserve">- указать фреймворк </w:t>
      </w:r>
      <w:r>
        <w:rPr>
          <w:lang w:val="en-US"/>
        </w:rPr>
        <w:t>CommunityToolkit</w:t>
      </w:r>
    </w:p>
    <w:p w14:paraId="037DA594" w14:textId="77777777" w:rsidR="00EA486E" w:rsidRPr="00EC3E3D" w:rsidRDefault="00EA486E" w:rsidP="00EA486E"/>
    <w:p w14:paraId="0645C7C1" w14:textId="77777777" w:rsidR="00EA486E" w:rsidRPr="005E474D" w:rsidRDefault="00EA486E" w:rsidP="00EA486E">
      <w:pPr>
        <w:pStyle w:val="2"/>
      </w:pPr>
      <w:r>
        <w:t>Добавление страниц</w:t>
      </w:r>
    </w:p>
    <w:p w14:paraId="3E0CF84D" w14:textId="77777777" w:rsidR="00EA486E" w:rsidRPr="00606167" w:rsidRDefault="00EA486E" w:rsidP="00EA486E">
      <w:pPr>
        <w:pStyle w:val="2"/>
        <w:numPr>
          <w:ilvl w:val="2"/>
          <w:numId w:val="6"/>
        </w:numPr>
      </w:pPr>
      <w:r>
        <w:t xml:space="preserve">Добавьте в приложение новую страницу </w:t>
      </w:r>
      <w:r>
        <w:rPr>
          <w:lang w:val="en-US"/>
        </w:rPr>
        <w:t>HomeView</w:t>
      </w:r>
      <w:r>
        <w:t xml:space="preserve"> (Добавить –</w:t>
      </w:r>
      <w:r w:rsidRPr="00B23FBF">
        <w:t xml:space="preserve"> </w:t>
      </w:r>
      <w:r>
        <w:t xml:space="preserve">Создать новый элемент – </w:t>
      </w:r>
      <w:r>
        <w:rPr>
          <w:lang w:val="en-US"/>
        </w:rPr>
        <w:t>Avalonia</w:t>
      </w:r>
      <w:r w:rsidRPr="00290B81">
        <w:t xml:space="preserve"> </w:t>
      </w:r>
      <w:r>
        <w:t>–</w:t>
      </w:r>
      <w:r w:rsidRPr="00290B81">
        <w:t xml:space="preserve"> </w:t>
      </w:r>
      <w:r>
        <w:rPr>
          <w:lang w:val="en-US"/>
        </w:rPr>
        <w:t>Avalonia</w:t>
      </w:r>
      <w:r w:rsidRPr="00290B81">
        <w:t xml:space="preserve"> </w:t>
      </w:r>
      <w:r>
        <w:rPr>
          <w:lang w:val="en-US"/>
        </w:rPr>
        <w:t>User</w:t>
      </w:r>
      <w:r w:rsidRPr="00290B81">
        <w:t xml:space="preserve"> </w:t>
      </w:r>
      <w:r>
        <w:rPr>
          <w:lang w:val="en-US"/>
        </w:rPr>
        <w:t>Control</w:t>
      </w:r>
      <w:r>
        <w:t>)</w:t>
      </w:r>
    </w:p>
    <w:p w14:paraId="129E7CDD" w14:textId="77777777" w:rsidR="00EA486E" w:rsidRPr="00606167" w:rsidRDefault="00EA486E" w:rsidP="00EA486E">
      <w:pPr>
        <w:pStyle w:val="2"/>
        <w:numPr>
          <w:ilvl w:val="2"/>
          <w:numId w:val="6"/>
        </w:numPr>
      </w:pPr>
      <w:r>
        <w:t xml:space="preserve">Измените пространство имен </w:t>
      </w:r>
      <w:r>
        <w:rPr>
          <w:lang w:val="en-US"/>
        </w:rPr>
        <w:t>HomeView</w:t>
      </w:r>
      <w:r>
        <w:t xml:space="preserve"> на </w:t>
      </w:r>
      <w:r>
        <w:rPr>
          <w:lang w:val="en-US"/>
        </w:rPr>
        <w:t>HelloApp</w:t>
      </w:r>
      <w:r w:rsidRPr="009510DA">
        <w:t>.</w:t>
      </w:r>
      <w:r>
        <w:rPr>
          <w:lang w:val="en-US"/>
        </w:rPr>
        <w:t>Views</w:t>
      </w:r>
      <w:r w:rsidRPr="00A56EFB">
        <w:t xml:space="preserve"> (</w:t>
      </w:r>
      <w:r>
        <w:t xml:space="preserve">измените </w:t>
      </w:r>
      <w:r w:rsidRPr="00A56EFB">
        <w:t>.</w:t>
      </w:r>
      <w:r>
        <w:rPr>
          <w:lang w:val="en-US"/>
        </w:rPr>
        <w:t>axaml</w:t>
      </w:r>
      <w:r w:rsidRPr="00A56EFB">
        <w:t xml:space="preserve"> </w:t>
      </w:r>
      <w:r>
        <w:t xml:space="preserve">и </w:t>
      </w:r>
      <w:r w:rsidRPr="00A56EFB">
        <w:t>.</w:t>
      </w:r>
      <w:r>
        <w:rPr>
          <w:lang w:val="en-US"/>
        </w:rPr>
        <w:t>axaml</w:t>
      </w:r>
      <w:r w:rsidRPr="00A56EFB">
        <w:t>.</w:t>
      </w:r>
      <w:r>
        <w:rPr>
          <w:lang w:val="en-US"/>
        </w:rPr>
        <w:t>cs</w:t>
      </w:r>
      <w:r w:rsidRPr="00A56EFB">
        <w:t xml:space="preserve"> </w:t>
      </w:r>
      <w:r>
        <w:t>файлы</w:t>
      </w:r>
      <w:r w:rsidRPr="00A56EFB">
        <w:t>)</w:t>
      </w:r>
    </w:p>
    <w:p w14:paraId="6528EA6C" w14:textId="77777777" w:rsidR="00EA486E" w:rsidRDefault="00EA486E" w:rsidP="00EA486E">
      <w:pPr>
        <w:pStyle w:val="2"/>
        <w:numPr>
          <w:ilvl w:val="2"/>
          <w:numId w:val="6"/>
        </w:numPr>
      </w:pPr>
      <w:r>
        <w:t xml:space="preserve">На странице расположите </w:t>
      </w:r>
      <w:r>
        <w:rPr>
          <w:lang w:val="en-US"/>
        </w:rPr>
        <w:t>TextBlock</w:t>
      </w:r>
      <w:r w:rsidRPr="00EF4830">
        <w:t xml:space="preserve"> </w:t>
      </w:r>
      <w:r>
        <w:t>с текстом «</w:t>
      </w:r>
      <w:r>
        <w:rPr>
          <w:lang w:val="en-US"/>
        </w:rPr>
        <w:t>Hello</w:t>
      </w:r>
      <w:r w:rsidRPr="00622E3F">
        <w:t xml:space="preserve"> </w:t>
      </w:r>
      <w:r>
        <w:rPr>
          <w:lang w:val="en-US"/>
        </w:rPr>
        <w:t>Avalonia</w:t>
      </w:r>
      <w:r w:rsidRPr="00622E3F">
        <w:t>!</w:t>
      </w:r>
      <w:r>
        <w:t>»</w:t>
      </w:r>
    </w:p>
    <w:p w14:paraId="6DB61DA7" w14:textId="77777777" w:rsidR="00EA486E" w:rsidRPr="00135F4C" w:rsidRDefault="00EA486E" w:rsidP="00EA486E">
      <w:pPr>
        <w:pStyle w:val="2"/>
        <w:numPr>
          <w:ilvl w:val="2"/>
          <w:numId w:val="6"/>
        </w:numPr>
      </w:pPr>
      <w:r>
        <w:t xml:space="preserve">В </w:t>
      </w:r>
      <w:r>
        <w:rPr>
          <w:lang w:val="en-US"/>
        </w:rPr>
        <w:t>MainWindow</w:t>
      </w:r>
      <w:r w:rsidRPr="0014546A">
        <w:t>.</w:t>
      </w:r>
      <w:r>
        <w:rPr>
          <w:lang w:val="en-US"/>
        </w:rPr>
        <w:t>axaml</w:t>
      </w:r>
      <w:r w:rsidRPr="0014546A">
        <w:t xml:space="preserve"> </w:t>
      </w:r>
      <w:r>
        <w:t xml:space="preserve">измените запускаемую страницу на </w:t>
      </w:r>
      <w:r>
        <w:rPr>
          <w:lang w:val="en-US"/>
        </w:rPr>
        <w:t>HomeView</w:t>
      </w:r>
      <w:r>
        <w:t>. Запустите приложение.</w:t>
      </w:r>
    </w:p>
    <w:p w14:paraId="7E9C897F" w14:textId="77777777" w:rsidR="00EA486E" w:rsidRDefault="00EA486E" w:rsidP="00EA486E">
      <w:pPr>
        <w:pStyle w:val="2"/>
        <w:numPr>
          <w:ilvl w:val="2"/>
          <w:numId w:val="6"/>
        </w:numPr>
      </w:pPr>
      <w:r>
        <w:t xml:space="preserve">Измените параметры </w:t>
      </w:r>
      <w:r>
        <w:rPr>
          <w:lang w:val="en-US"/>
        </w:rPr>
        <w:t>TextBlock</w:t>
      </w:r>
      <w:r w:rsidRPr="00DC0D9E">
        <w:t xml:space="preserve">. </w:t>
      </w:r>
      <w:r>
        <w:t>Выровняйте его по центру экрана, измените цвет текста на зеленый, размер шрифта – 40</w:t>
      </w:r>
    </w:p>
    <w:p w14:paraId="5653DAD3" w14:textId="77777777" w:rsidR="00EA486E" w:rsidRDefault="00EA486E" w:rsidP="00EA486E">
      <w:pPr>
        <w:pStyle w:val="2"/>
        <w:numPr>
          <w:ilvl w:val="0"/>
          <w:numId w:val="0"/>
        </w:numPr>
        <w:ind w:left="567"/>
      </w:pPr>
    </w:p>
    <w:p w14:paraId="69FEBD12" w14:textId="77777777" w:rsidR="00EA486E" w:rsidRPr="00C111CE" w:rsidRDefault="00EA486E" w:rsidP="00EA486E">
      <w:pPr>
        <w:pStyle w:val="2"/>
      </w:pPr>
      <w:r>
        <w:t>Взаимодействие разметки с кодом</w:t>
      </w:r>
    </w:p>
    <w:p w14:paraId="6CA8555F" w14:textId="77777777" w:rsidR="00EA486E" w:rsidRDefault="00EA486E" w:rsidP="00EA486E">
      <w:pPr>
        <w:pStyle w:val="2"/>
        <w:numPr>
          <w:ilvl w:val="2"/>
          <w:numId w:val="6"/>
        </w:numPr>
      </w:pPr>
      <w:r w:rsidRPr="00C111CE">
        <w:t xml:space="preserve">В </w:t>
      </w:r>
      <w:r>
        <w:rPr>
          <w:lang w:val="en-US"/>
        </w:rPr>
        <w:t>HomeView</w:t>
      </w:r>
      <w:r w:rsidRPr="00C111CE">
        <w:t xml:space="preserve"> добавьте </w:t>
      </w:r>
      <w:r w:rsidRPr="00C111CE">
        <w:rPr>
          <w:lang w:val="en-US"/>
        </w:rPr>
        <w:t>StackPanel</w:t>
      </w:r>
      <w:r w:rsidRPr="00C111CE">
        <w:t xml:space="preserve"> и </w:t>
      </w:r>
      <w:r>
        <w:t xml:space="preserve">переместите </w:t>
      </w:r>
      <w:r>
        <w:rPr>
          <w:lang w:val="en-US"/>
        </w:rPr>
        <w:t>TextBlock</w:t>
      </w:r>
      <w:r w:rsidRPr="003D4A47">
        <w:t xml:space="preserve"> </w:t>
      </w:r>
      <w:r>
        <w:t>в нее.</w:t>
      </w:r>
    </w:p>
    <w:p w14:paraId="10E004B1" w14:textId="77777777" w:rsidR="00EA486E" w:rsidRDefault="00EA486E" w:rsidP="00EA486E">
      <w:pPr>
        <w:pStyle w:val="2"/>
        <w:numPr>
          <w:ilvl w:val="2"/>
          <w:numId w:val="6"/>
        </w:numPr>
      </w:pPr>
      <w:r>
        <w:t xml:space="preserve">Добавьте в </w:t>
      </w:r>
      <w:r w:rsidRPr="00C111CE">
        <w:rPr>
          <w:lang w:val="en-US"/>
        </w:rPr>
        <w:t>StackPanel</w:t>
      </w:r>
      <w:r>
        <w:t xml:space="preserve"> кнопку</w:t>
      </w:r>
      <w:r w:rsidRPr="00685DA4">
        <w:t xml:space="preserve"> </w:t>
      </w:r>
      <w:r>
        <w:t>«Изменить текст»</w:t>
      </w:r>
    </w:p>
    <w:p w14:paraId="7D20B26B" w14:textId="77777777" w:rsidR="00EA486E" w:rsidRPr="00AB46F6" w:rsidRDefault="00EA486E" w:rsidP="00EA486E">
      <w:pPr>
        <w:pStyle w:val="2"/>
        <w:numPr>
          <w:ilvl w:val="2"/>
          <w:numId w:val="6"/>
        </w:numPr>
      </w:pPr>
      <w:r>
        <w:t xml:space="preserve">Создать в папке </w:t>
      </w:r>
      <w:r>
        <w:rPr>
          <w:lang w:val="en-US"/>
        </w:rPr>
        <w:t>ViewModels</w:t>
      </w:r>
      <w:r w:rsidRPr="00685DA4">
        <w:t xml:space="preserve"> </w:t>
      </w:r>
      <w:r>
        <w:t xml:space="preserve">новый класс </w:t>
      </w:r>
      <w:r>
        <w:rPr>
          <w:lang w:val="en-US"/>
        </w:rPr>
        <w:t>HomeViewModel</w:t>
      </w:r>
      <w:r w:rsidRPr="000A0604">
        <w:t xml:space="preserve">. </w:t>
      </w:r>
      <w:r>
        <w:t xml:space="preserve">Данный класс должен быть наследником класса </w:t>
      </w:r>
      <w:r>
        <w:rPr>
          <w:lang w:val="en-US"/>
        </w:rPr>
        <w:t>ViewModelBase</w:t>
      </w:r>
      <w:r w:rsidRPr="00F87155">
        <w:t xml:space="preserve"> </w:t>
      </w:r>
      <w:r>
        <w:t xml:space="preserve">и иметь модификатор </w:t>
      </w:r>
      <w:r>
        <w:rPr>
          <w:lang w:val="en-US"/>
        </w:rPr>
        <w:t>partial</w:t>
      </w:r>
      <w:r w:rsidRPr="00F12ABA">
        <w:t>.</w:t>
      </w:r>
    </w:p>
    <w:p w14:paraId="6A69B4F2" w14:textId="77777777" w:rsidR="00EA486E" w:rsidRDefault="00EA486E" w:rsidP="00EA486E">
      <w:pPr>
        <w:pStyle w:val="2"/>
        <w:numPr>
          <w:ilvl w:val="2"/>
          <w:numId w:val="6"/>
        </w:numPr>
      </w:pPr>
      <w:r>
        <w:t xml:space="preserve">В классе определить поле с атрибутом ObservableProperty и метод с атрибутом </w:t>
      </w:r>
      <w:r w:rsidRPr="00A617D5">
        <w:t>RelayCommand</w:t>
      </w:r>
      <w:r>
        <w:t>:</w:t>
      </w:r>
    </w:p>
    <w:p w14:paraId="744F8E57" w14:textId="77777777" w:rsidR="00EA486E" w:rsidRDefault="00EA486E" w:rsidP="00EA486E">
      <w:pPr>
        <w:pStyle w:val="ad"/>
      </w:pPr>
      <w:r>
        <w:t>[ObservableProperty]</w:t>
      </w:r>
    </w:p>
    <w:p w14:paraId="2B14850F" w14:textId="77777777" w:rsidR="00EA486E" w:rsidRDefault="00EA486E" w:rsidP="00EA486E">
      <w:pPr>
        <w:pStyle w:val="ad"/>
      </w:pPr>
      <w:r>
        <w:t>private string text;</w:t>
      </w:r>
    </w:p>
    <w:p w14:paraId="4D416831" w14:textId="77777777" w:rsidR="00EA486E" w:rsidRPr="004277A9" w:rsidRDefault="00EA486E" w:rsidP="00EA486E">
      <w:pPr>
        <w:pStyle w:val="ad"/>
      </w:pPr>
    </w:p>
    <w:p w14:paraId="6146EE2D" w14:textId="77777777" w:rsidR="00EA486E" w:rsidRPr="00352810" w:rsidRDefault="00EA486E" w:rsidP="00EA486E">
      <w:pPr>
        <w:pStyle w:val="ad"/>
      </w:pPr>
      <w:r w:rsidRPr="00352810">
        <w:t>[RelayCommand]</w:t>
      </w:r>
    </w:p>
    <w:p w14:paraId="792C0E09" w14:textId="77777777" w:rsidR="00EA486E" w:rsidRDefault="00EA486E" w:rsidP="00EA486E">
      <w:pPr>
        <w:pStyle w:val="ad"/>
      </w:pPr>
      <w:r>
        <w:t>public void ChangeText(){</w:t>
      </w:r>
    </w:p>
    <w:p w14:paraId="2A23595F" w14:textId="4C8F1338" w:rsidR="00EA486E" w:rsidRPr="00352810" w:rsidRDefault="00EA486E" w:rsidP="00EA486E">
      <w:pPr>
        <w:pStyle w:val="ad"/>
      </w:pPr>
      <w:r>
        <w:tab/>
        <w:t xml:space="preserve">Text = </w:t>
      </w:r>
      <w:r w:rsidRPr="00352810">
        <w:t>"</w:t>
      </w:r>
      <w:r>
        <w:rPr>
          <w:lang w:val="ru-RU"/>
        </w:rPr>
        <w:t>Новый</w:t>
      </w:r>
      <w:r w:rsidRPr="00352810">
        <w:t xml:space="preserve"> </w:t>
      </w:r>
      <w:r>
        <w:rPr>
          <w:lang w:val="ru-RU"/>
        </w:rPr>
        <w:t>текст</w:t>
      </w:r>
      <w:r w:rsidRPr="00352810">
        <w:t>"</w:t>
      </w:r>
      <w:r w:rsidR="004776EA">
        <w:t>;</w:t>
      </w:r>
    </w:p>
    <w:p w14:paraId="29284CC8" w14:textId="77777777" w:rsidR="00EA486E" w:rsidRPr="00F87155" w:rsidRDefault="00EA486E" w:rsidP="00EA486E">
      <w:pPr>
        <w:pStyle w:val="ad"/>
      </w:pPr>
      <w:r>
        <w:t>}</w:t>
      </w:r>
    </w:p>
    <w:p w14:paraId="0A166223" w14:textId="77777777" w:rsidR="00EA486E" w:rsidRDefault="00EA486E" w:rsidP="00EA486E">
      <w:pPr>
        <w:pStyle w:val="2"/>
        <w:numPr>
          <w:ilvl w:val="2"/>
          <w:numId w:val="6"/>
        </w:numPr>
      </w:pPr>
      <w:r>
        <w:t>Изучить описание</w:t>
      </w:r>
      <w:r w:rsidRPr="00E32D93">
        <w:t xml:space="preserve"> </w:t>
      </w:r>
      <w:r>
        <w:t>данных атрибутов. Пересобрать проект</w:t>
      </w:r>
    </w:p>
    <w:p w14:paraId="17BF8526" w14:textId="77777777" w:rsidR="00EA486E" w:rsidRDefault="00EA486E" w:rsidP="00EA486E">
      <w:pPr>
        <w:pStyle w:val="2"/>
        <w:numPr>
          <w:ilvl w:val="2"/>
          <w:numId w:val="6"/>
        </w:numPr>
      </w:pPr>
      <w:r>
        <w:t xml:space="preserve">Откройте файл </w:t>
      </w:r>
      <w:r>
        <w:rPr>
          <w:lang w:val="en-US"/>
        </w:rPr>
        <w:t>HomeView</w:t>
      </w:r>
      <w:r w:rsidRPr="00C33D0A">
        <w:t>.</w:t>
      </w:r>
      <w:r>
        <w:rPr>
          <w:lang w:val="en-US"/>
        </w:rPr>
        <w:t>axaml</w:t>
      </w:r>
      <w:r w:rsidRPr="00C33D0A">
        <w:t>.</w:t>
      </w:r>
      <w:r>
        <w:rPr>
          <w:lang w:val="en-US"/>
        </w:rPr>
        <w:t>cs</w:t>
      </w:r>
      <w:r w:rsidRPr="00C33D0A">
        <w:t xml:space="preserve"> </w:t>
      </w:r>
      <w:r>
        <w:t xml:space="preserve">и в конструкторе установите значение </w:t>
      </w:r>
      <w:r>
        <w:rPr>
          <w:lang w:val="en-US"/>
        </w:rPr>
        <w:t>DataContext</w:t>
      </w:r>
      <w:r>
        <w:t>:</w:t>
      </w:r>
    </w:p>
    <w:p w14:paraId="2963D1A2" w14:textId="77777777" w:rsidR="00EA486E" w:rsidRDefault="00EA486E" w:rsidP="00EA486E">
      <w:pPr>
        <w:pStyle w:val="ad"/>
        <w:rPr>
          <w:color w:val="000000"/>
          <w:highlight w:val="white"/>
        </w:rPr>
      </w:pPr>
      <w:r w:rsidRPr="00FB5FF3">
        <w:rPr>
          <w:color w:val="0000FF"/>
          <w:highlight w:val="white"/>
        </w:rPr>
        <w:t>public</w:t>
      </w:r>
      <w:r w:rsidRPr="00FB5FF3">
        <w:rPr>
          <w:color w:val="000000"/>
          <w:highlight w:val="white"/>
        </w:rPr>
        <w:t xml:space="preserve"> </w:t>
      </w:r>
      <w:r>
        <w:rPr>
          <w:highlight w:val="white"/>
        </w:rPr>
        <w:t>Home</w:t>
      </w:r>
      <w:r w:rsidRPr="00FB5FF3">
        <w:rPr>
          <w:highlight w:val="white"/>
        </w:rPr>
        <w:t>View</w:t>
      </w:r>
      <w:r w:rsidRPr="00FB5FF3">
        <w:rPr>
          <w:color w:val="000000"/>
          <w:highlight w:val="white"/>
        </w:rPr>
        <w:t>()</w:t>
      </w:r>
    </w:p>
    <w:p w14:paraId="756DEA9F" w14:textId="77777777" w:rsidR="00EA486E" w:rsidRPr="00FB5FF3" w:rsidRDefault="00EA486E" w:rsidP="00EA486E">
      <w:pPr>
        <w:pStyle w:val="ad"/>
        <w:rPr>
          <w:color w:val="000000"/>
          <w:highlight w:val="white"/>
        </w:rPr>
      </w:pPr>
      <w:r w:rsidRPr="00FB5FF3">
        <w:rPr>
          <w:color w:val="000000"/>
          <w:highlight w:val="white"/>
        </w:rPr>
        <w:t>{</w:t>
      </w:r>
    </w:p>
    <w:p w14:paraId="14CECD80" w14:textId="77777777" w:rsidR="00EA486E" w:rsidRPr="00FB5FF3" w:rsidRDefault="00EA486E" w:rsidP="00EA486E">
      <w:pPr>
        <w:pStyle w:val="ad"/>
        <w:rPr>
          <w:color w:val="000000"/>
          <w:highlight w:val="white"/>
        </w:rPr>
      </w:pPr>
      <w:r w:rsidRPr="00FB5FF3">
        <w:rPr>
          <w:color w:val="000000"/>
          <w:highlight w:val="white"/>
        </w:rPr>
        <w:t xml:space="preserve">    InitializeComponent();</w:t>
      </w:r>
    </w:p>
    <w:p w14:paraId="5CAE652A" w14:textId="77777777" w:rsidR="00EA486E" w:rsidRPr="00FB5FF3" w:rsidRDefault="00EA486E" w:rsidP="00EA486E">
      <w:pPr>
        <w:pStyle w:val="ad"/>
        <w:rPr>
          <w:color w:val="000000"/>
          <w:highlight w:val="white"/>
        </w:rPr>
      </w:pPr>
      <w:r w:rsidRPr="00FB5FF3">
        <w:rPr>
          <w:color w:val="000000"/>
          <w:highlight w:val="white"/>
        </w:rPr>
        <w:t xml:space="preserve">    DataContext = </w:t>
      </w:r>
      <w:r w:rsidRPr="00FB5FF3">
        <w:rPr>
          <w:color w:val="0000FF"/>
          <w:highlight w:val="white"/>
        </w:rPr>
        <w:t>new</w:t>
      </w:r>
      <w:r w:rsidRPr="00FB5FF3">
        <w:rPr>
          <w:color w:val="000000"/>
          <w:highlight w:val="white"/>
        </w:rPr>
        <w:t xml:space="preserve"> </w:t>
      </w:r>
      <w:r>
        <w:rPr>
          <w:highlight w:val="white"/>
        </w:rPr>
        <w:t>Home</w:t>
      </w:r>
      <w:r w:rsidRPr="00FB5FF3">
        <w:rPr>
          <w:color w:val="000000"/>
          <w:highlight w:val="white"/>
        </w:rPr>
        <w:t>ViewModel();</w:t>
      </w:r>
    </w:p>
    <w:p w14:paraId="296BE8E8" w14:textId="77777777" w:rsidR="00EA486E" w:rsidRPr="007C60B3" w:rsidRDefault="00EA486E" w:rsidP="00EA486E">
      <w:pPr>
        <w:pStyle w:val="ad"/>
      </w:pPr>
      <w:r>
        <w:rPr>
          <w:color w:val="000000"/>
          <w:highlight w:val="white"/>
        </w:rPr>
        <w:t>}</w:t>
      </w:r>
      <w:r w:rsidRPr="00C111CE">
        <w:t xml:space="preserve"> </w:t>
      </w:r>
    </w:p>
    <w:p w14:paraId="2BD2CE4B" w14:textId="77777777" w:rsidR="00EA486E" w:rsidRPr="001F35A1" w:rsidRDefault="00EA486E" w:rsidP="00EA486E">
      <w:pPr>
        <w:pStyle w:val="2"/>
        <w:numPr>
          <w:ilvl w:val="2"/>
          <w:numId w:val="22"/>
        </w:numPr>
      </w:pPr>
      <w:r>
        <w:t>В</w:t>
      </w:r>
      <w:r w:rsidRPr="001F35A1">
        <w:t xml:space="preserve"> </w:t>
      </w:r>
      <w:r>
        <w:t>разметку</w:t>
      </w:r>
      <w:r w:rsidRPr="001F35A1">
        <w:t xml:space="preserve"> </w:t>
      </w:r>
      <w:r>
        <w:rPr>
          <w:lang w:val="en-US"/>
        </w:rPr>
        <w:t>UserControl</w:t>
      </w:r>
      <w:r w:rsidRPr="001F35A1">
        <w:t xml:space="preserve"> </w:t>
      </w:r>
      <w:r>
        <w:t>страницы</w:t>
      </w:r>
      <w:r w:rsidRPr="001F35A1">
        <w:t xml:space="preserve"> </w:t>
      </w:r>
      <w:r>
        <w:t>добавьте</w:t>
      </w:r>
      <w:r w:rsidRPr="001F35A1">
        <w:t xml:space="preserve"> </w:t>
      </w:r>
      <w:r>
        <w:t>строки</w:t>
      </w:r>
    </w:p>
    <w:p w14:paraId="5140EE0F" w14:textId="77777777" w:rsidR="00EA486E" w:rsidRPr="00647155" w:rsidRDefault="00EA486E" w:rsidP="00EA486E">
      <w:pPr>
        <w:pStyle w:val="ad"/>
      </w:pPr>
      <w:r w:rsidRPr="00647155">
        <w:t>xmlns:vm="using:</w:t>
      </w:r>
      <w:r>
        <w:t>HelloApp</w:t>
      </w:r>
      <w:r w:rsidRPr="00647155">
        <w:t>.ViewModels"</w:t>
      </w:r>
    </w:p>
    <w:p w14:paraId="42F994FC" w14:textId="77777777" w:rsidR="00EA486E" w:rsidRPr="00FC4B46" w:rsidRDefault="00EA486E" w:rsidP="00EA486E">
      <w:pPr>
        <w:pStyle w:val="ad"/>
      </w:pPr>
      <w:r>
        <w:t>x</w:t>
      </w:r>
      <w:r w:rsidRPr="00FC4B46">
        <w:t>:</w:t>
      </w:r>
      <w:r>
        <w:t>DataType=</w:t>
      </w:r>
      <w:r w:rsidRPr="00194741">
        <w:rPr>
          <w:lang w:val="ru-RU"/>
        </w:rPr>
        <w:t>”</w:t>
      </w:r>
      <w:r>
        <w:t>vm</w:t>
      </w:r>
      <w:r w:rsidRPr="00194741">
        <w:rPr>
          <w:lang w:val="ru-RU"/>
        </w:rPr>
        <w:t>:</w:t>
      </w:r>
      <w:r>
        <w:rPr>
          <w:highlight w:val="white"/>
        </w:rPr>
        <w:t>Home</w:t>
      </w:r>
      <w:r w:rsidRPr="00FB5FF3">
        <w:rPr>
          <w:color w:val="000000"/>
          <w:highlight w:val="white"/>
        </w:rPr>
        <w:t>ViewModel</w:t>
      </w:r>
      <w:r w:rsidRPr="00194741">
        <w:rPr>
          <w:color w:val="000000"/>
          <w:lang w:val="ru-RU"/>
        </w:rPr>
        <w:t>”</w:t>
      </w:r>
    </w:p>
    <w:p w14:paraId="7BD551B9" w14:textId="77777777" w:rsidR="00EA486E" w:rsidRPr="00417D0D" w:rsidRDefault="00EA486E" w:rsidP="00EA486E">
      <w:pPr>
        <w:pStyle w:val="2"/>
        <w:numPr>
          <w:ilvl w:val="2"/>
          <w:numId w:val="22"/>
        </w:numPr>
      </w:pPr>
      <w:r>
        <w:t xml:space="preserve">На странице привяжите значение </w:t>
      </w:r>
      <w:r>
        <w:rPr>
          <w:lang w:val="en-US"/>
        </w:rPr>
        <w:t>Text</w:t>
      </w:r>
      <w:r>
        <w:t xml:space="preserve"> элемента </w:t>
      </w:r>
      <w:r>
        <w:rPr>
          <w:lang w:val="en-US"/>
        </w:rPr>
        <w:t>TextBlock</w:t>
      </w:r>
      <w:r w:rsidRPr="00B26E1E">
        <w:t xml:space="preserve"> </w:t>
      </w:r>
      <w:r>
        <w:t xml:space="preserve">к соответствующему свойству </w:t>
      </w:r>
      <w:r>
        <w:rPr>
          <w:lang w:val="en-US"/>
        </w:rPr>
        <w:t>HomeViewModel</w:t>
      </w:r>
      <w:r w:rsidRPr="009C6AA8">
        <w:t xml:space="preserve"> </w:t>
      </w:r>
      <w:r>
        <w:t xml:space="preserve">и значение </w:t>
      </w:r>
      <w:r>
        <w:rPr>
          <w:lang w:val="en-US"/>
        </w:rPr>
        <w:t>Command</w:t>
      </w:r>
      <w:r w:rsidRPr="00644E66">
        <w:t xml:space="preserve"> </w:t>
      </w:r>
      <w:r>
        <w:t>элемента</w:t>
      </w:r>
      <w:r w:rsidRPr="00644E66">
        <w:t xml:space="preserve"> </w:t>
      </w:r>
      <w:r>
        <w:rPr>
          <w:lang w:val="en-US"/>
        </w:rPr>
        <w:t>Button</w:t>
      </w:r>
      <w:r>
        <w:t xml:space="preserve"> к команде ChangeTex</w:t>
      </w:r>
      <w:r>
        <w:rPr>
          <w:lang w:val="en-US"/>
        </w:rPr>
        <w:t>tCommand</w:t>
      </w:r>
      <w:r w:rsidRPr="00417D0D">
        <w:t>.</w:t>
      </w:r>
    </w:p>
    <w:p w14:paraId="41AD1FAB" w14:textId="77777777" w:rsidR="00EA486E" w:rsidRDefault="00EA486E" w:rsidP="00EA486E">
      <w:pPr>
        <w:pStyle w:val="ad"/>
      </w:pPr>
      <w:r w:rsidRPr="00F13A43">
        <w:t>&lt;TextBlock Text</w:t>
      </w:r>
      <w:r>
        <w:t>=</w:t>
      </w:r>
      <w:r w:rsidRPr="00F13A43">
        <w:t xml:space="preserve">"{Binding </w:t>
      </w:r>
      <w:r>
        <w:t>Text</w:t>
      </w:r>
      <w:r w:rsidRPr="00F13A43">
        <w:t>}"</w:t>
      </w:r>
      <w:r>
        <w:t xml:space="preserve">  ... /&gt;</w:t>
      </w:r>
    </w:p>
    <w:p w14:paraId="29A4A788" w14:textId="77777777" w:rsidR="00EA486E" w:rsidRPr="00BF4EA6" w:rsidRDefault="00EA486E" w:rsidP="00EA486E">
      <w:pPr>
        <w:pStyle w:val="ad"/>
      </w:pPr>
      <w:r w:rsidRPr="00F13A43">
        <w:t xml:space="preserve">&lt;Button Command="{Binding </w:t>
      </w:r>
      <w:r>
        <w:t>ChangeText</w:t>
      </w:r>
      <w:r w:rsidRPr="00F13A43">
        <w:t>Command}"</w:t>
      </w:r>
      <w:r>
        <w:t xml:space="preserve"> ... /&gt;</w:t>
      </w:r>
    </w:p>
    <w:p w14:paraId="2CBBE007" w14:textId="77777777" w:rsidR="00EA486E" w:rsidRDefault="00EA486E" w:rsidP="00EA486E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3E8E3B4B" w14:textId="77777777" w:rsidR="00EA486E" w:rsidRPr="00FF4156" w:rsidRDefault="00EA486E" w:rsidP="00EA486E">
      <w:pPr>
        <w:pStyle w:val="2"/>
        <w:rPr>
          <w:lang w:val="en-US"/>
        </w:rPr>
      </w:pPr>
      <w:r>
        <w:t>Контейнеры элементов управления</w:t>
      </w:r>
    </w:p>
    <w:p w14:paraId="2B14E123" w14:textId="5F01B9B9" w:rsidR="00A625F1" w:rsidRDefault="00A625F1" w:rsidP="00EA486E">
      <w:pPr>
        <w:pStyle w:val="2"/>
        <w:numPr>
          <w:ilvl w:val="2"/>
          <w:numId w:val="6"/>
        </w:numPr>
      </w:pPr>
      <w:r>
        <w:t xml:space="preserve">Создать новый экран </w:t>
      </w:r>
      <w:r>
        <w:rPr>
          <w:lang w:val="en-US"/>
        </w:rPr>
        <w:t>ContainersView</w:t>
      </w:r>
    </w:p>
    <w:p w14:paraId="71858269" w14:textId="430ED52C" w:rsidR="00EA486E" w:rsidRDefault="00EA486E" w:rsidP="00EA486E">
      <w:pPr>
        <w:pStyle w:val="2"/>
        <w:numPr>
          <w:ilvl w:val="2"/>
          <w:numId w:val="6"/>
        </w:numPr>
      </w:pPr>
      <w:r>
        <w:t xml:space="preserve">Добавить на экран </w:t>
      </w:r>
      <w:r>
        <w:rPr>
          <w:lang w:val="en-US"/>
        </w:rPr>
        <w:t>DockPanel</w:t>
      </w:r>
      <w:r>
        <w:t>, задать для нее размеры.</w:t>
      </w:r>
    </w:p>
    <w:p w14:paraId="29E8F201" w14:textId="77777777" w:rsidR="00EA486E" w:rsidRDefault="00EA486E" w:rsidP="00EA486E">
      <w:pPr>
        <w:pStyle w:val="2"/>
        <w:numPr>
          <w:ilvl w:val="2"/>
          <w:numId w:val="6"/>
        </w:numPr>
      </w:pPr>
      <w:r>
        <w:t xml:space="preserve">В панели расположить 5 </w:t>
      </w:r>
      <w:r>
        <w:rPr>
          <w:lang w:val="en-US"/>
        </w:rPr>
        <w:t>Rectangle</w:t>
      </w:r>
      <w:r>
        <w:t xml:space="preserve"> разных цветов. Поочередно для них указать свойства:</w:t>
      </w:r>
    </w:p>
    <w:p w14:paraId="6898CD94" w14:textId="77777777" w:rsidR="00EA486E" w:rsidRPr="00CF5381" w:rsidRDefault="00EA486E" w:rsidP="00EA486E">
      <w:pPr>
        <w:rPr>
          <w:lang w:val="en-US"/>
        </w:rPr>
      </w:pPr>
      <w:r w:rsidRPr="00DE750F">
        <w:rPr>
          <w:lang w:val="en-US"/>
        </w:rPr>
        <w:t xml:space="preserve">- </w:t>
      </w:r>
      <w:r>
        <w:rPr>
          <w:lang w:val="en-US"/>
        </w:rPr>
        <w:t>DockPanel</w:t>
      </w:r>
      <w:r w:rsidRPr="00DE750F">
        <w:rPr>
          <w:lang w:val="en-US"/>
        </w:rPr>
        <w:t>.</w:t>
      </w:r>
      <w:r>
        <w:rPr>
          <w:lang w:val="en-US"/>
        </w:rPr>
        <w:t>Dock=”Top”</w:t>
      </w:r>
      <w:r w:rsidRPr="00CF5381">
        <w:rPr>
          <w:lang w:val="en-US"/>
        </w:rPr>
        <w:t xml:space="preserve"> </w:t>
      </w:r>
      <w:r>
        <w:rPr>
          <w:lang w:val="en-US"/>
        </w:rPr>
        <w:t>Height=”100”</w:t>
      </w:r>
    </w:p>
    <w:p w14:paraId="49138FF7" w14:textId="77777777" w:rsidR="00EA486E" w:rsidRPr="00DE750F" w:rsidRDefault="00EA486E" w:rsidP="00EA486E">
      <w:pPr>
        <w:rPr>
          <w:lang w:val="en-US"/>
        </w:rPr>
      </w:pPr>
      <w:r w:rsidRPr="00DE750F">
        <w:rPr>
          <w:lang w:val="en-US"/>
        </w:rPr>
        <w:t xml:space="preserve">- </w:t>
      </w:r>
      <w:r>
        <w:rPr>
          <w:lang w:val="en-US"/>
        </w:rPr>
        <w:t>DockPanel</w:t>
      </w:r>
      <w:r w:rsidRPr="00577B85">
        <w:rPr>
          <w:lang w:val="en-US"/>
        </w:rPr>
        <w:t>.</w:t>
      </w:r>
      <w:r>
        <w:rPr>
          <w:lang w:val="en-US"/>
        </w:rPr>
        <w:t>Dock=”Left” Width=”100”</w:t>
      </w:r>
    </w:p>
    <w:p w14:paraId="0E86D179" w14:textId="77777777" w:rsidR="00EA486E" w:rsidRPr="00DE750F" w:rsidRDefault="00EA486E" w:rsidP="00EA486E">
      <w:pPr>
        <w:rPr>
          <w:lang w:val="en-US"/>
        </w:rPr>
      </w:pPr>
      <w:r w:rsidRPr="00DE750F">
        <w:rPr>
          <w:lang w:val="en-US"/>
        </w:rPr>
        <w:t xml:space="preserve">- </w:t>
      </w:r>
      <w:r>
        <w:rPr>
          <w:lang w:val="en-US"/>
        </w:rPr>
        <w:t>DockPanel</w:t>
      </w:r>
      <w:r w:rsidRPr="00577B85">
        <w:rPr>
          <w:lang w:val="en-US"/>
        </w:rPr>
        <w:t>.</w:t>
      </w:r>
      <w:r>
        <w:rPr>
          <w:lang w:val="en-US"/>
        </w:rPr>
        <w:t>Dock=”Bottom” Height=”100”</w:t>
      </w:r>
    </w:p>
    <w:p w14:paraId="651EC128" w14:textId="77777777" w:rsidR="00EA486E" w:rsidRPr="00DE750F" w:rsidRDefault="00EA486E" w:rsidP="00EA486E">
      <w:pPr>
        <w:rPr>
          <w:lang w:val="en-US"/>
        </w:rPr>
      </w:pPr>
      <w:r w:rsidRPr="00DE750F">
        <w:rPr>
          <w:lang w:val="en-US"/>
        </w:rPr>
        <w:t xml:space="preserve">- </w:t>
      </w:r>
      <w:r>
        <w:rPr>
          <w:lang w:val="en-US"/>
        </w:rPr>
        <w:t>DockPanel</w:t>
      </w:r>
      <w:r w:rsidRPr="00577B85">
        <w:rPr>
          <w:lang w:val="en-US"/>
        </w:rPr>
        <w:t>.</w:t>
      </w:r>
      <w:r>
        <w:rPr>
          <w:lang w:val="en-US"/>
        </w:rPr>
        <w:t>Dock=”Right” Width=”100”</w:t>
      </w:r>
    </w:p>
    <w:p w14:paraId="67E51031" w14:textId="16E4F473" w:rsidR="00EA486E" w:rsidRDefault="00EA486E" w:rsidP="00EA486E">
      <w:pPr>
        <w:tabs>
          <w:tab w:val="left" w:pos="3027"/>
        </w:tabs>
      </w:pPr>
      <w:r>
        <w:t xml:space="preserve">Для последнего </w:t>
      </w:r>
      <w:r>
        <w:rPr>
          <w:lang w:val="en-US"/>
        </w:rPr>
        <w:t>Rectangle</w:t>
      </w:r>
      <w:r>
        <w:t xml:space="preserve"> свойств</w:t>
      </w:r>
      <w:r w:rsidR="00F61579">
        <w:t>а</w:t>
      </w:r>
      <w:r>
        <w:t xml:space="preserve"> не устанавливайте.</w:t>
      </w:r>
    </w:p>
    <w:p w14:paraId="59AB20E2" w14:textId="77777777" w:rsidR="00EA486E" w:rsidRDefault="00EA486E" w:rsidP="00EA486E">
      <w:pPr>
        <w:pStyle w:val="2"/>
        <w:numPr>
          <w:ilvl w:val="2"/>
          <w:numId w:val="6"/>
        </w:numPr>
      </w:pPr>
      <w:r>
        <w:t xml:space="preserve">Добавить на экран </w:t>
      </w:r>
      <w:r>
        <w:rPr>
          <w:lang w:val="en-US"/>
        </w:rPr>
        <w:t>Grid</w:t>
      </w:r>
      <w:r w:rsidRPr="00CB30E1">
        <w:t xml:space="preserve">, </w:t>
      </w:r>
      <w:r>
        <w:t>задать для него размеры</w:t>
      </w:r>
      <w:r w:rsidRPr="00CB30E1">
        <w:t xml:space="preserve"> </w:t>
      </w:r>
      <w:r>
        <w:t xml:space="preserve">и параметры </w:t>
      </w:r>
      <w:r>
        <w:rPr>
          <w:lang w:val="en-US"/>
        </w:rPr>
        <w:t>Grid</w:t>
      </w:r>
      <w:r w:rsidRPr="00AD29CD">
        <w:t>.</w:t>
      </w:r>
      <w:r>
        <w:rPr>
          <w:lang w:val="en-US"/>
        </w:rPr>
        <w:t>ColumnDefinitions</w:t>
      </w:r>
      <w:r w:rsidRPr="00AD29CD">
        <w:t>=”*,2*”</w:t>
      </w:r>
      <w:r w:rsidRPr="007A7F3C">
        <w:t xml:space="preserve">, </w:t>
      </w:r>
      <w:r>
        <w:rPr>
          <w:lang w:val="en-US"/>
        </w:rPr>
        <w:t>Grid</w:t>
      </w:r>
      <w:r w:rsidRPr="007A7F3C">
        <w:t>.</w:t>
      </w:r>
      <w:r>
        <w:rPr>
          <w:lang w:val="en-US"/>
        </w:rPr>
        <w:t>RowDefinitions</w:t>
      </w:r>
      <w:r w:rsidRPr="007A7F3C">
        <w:t>=”</w:t>
      </w:r>
      <w:r>
        <w:rPr>
          <w:lang w:val="en-US"/>
        </w:rPr>
        <w:t>Auto</w:t>
      </w:r>
      <w:r w:rsidRPr="007A7F3C">
        <w:t>,</w:t>
      </w:r>
      <w:r w:rsidRPr="00306799">
        <w:t>100”</w:t>
      </w:r>
    </w:p>
    <w:p w14:paraId="15196C53" w14:textId="77777777" w:rsidR="00EA486E" w:rsidRDefault="00EA486E" w:rsidP="00EA486E">
      <w:pPr>
        <w:pStyle w:val="2"/>
        <w:numPr>
          <w:ilvl w:val="2"/>
          <w:numId w:val="6"/>
        </w:numPr>
      </w:pPr>
      <w:r>
        <w:t xml:space="preserve">В сетке расположить 4 </w:t>
      </w:r>
      <w:r>
        <w:rPr>
          <w:lang w:val="en-US"/>
        </w:rPr>
        <w:t>Rectangle</w:t>
      </w:r>
      <w:r>
        <w:t xml:space="preserve"> разных цветов, расположив их в разных ячейках </w:t>
      </w:r>
      <w:r>
        <w:rPr>
          <w:lang w:val="en-US"/>
        </w:rPr>
        <w:t>Grid</w:t>
      </w:r>
      <w:r w:rsidRPr="00361B18">
        <w:t xml:space="preserve"> </w:t>
      </w:r>
      <w:r>
        <w:t xml:space="preserve">при помощи </w:t>
      </w:r>
      <w:r>
        <w:rPr>
          <w:lang w:val="en-US"/>
        </w:rPr>
        <w:t>Grid</w:t>
      </w:r>
      <w:r w:rsidRPr="00D27750">
        <w:t>.</w:t>
      </w:r>
      <w:r>
        <w:rPr>
          <w:lang w:val="en-US"/>
        </w:rPr>
        <w:t>Column</w:t>
      </w:r>
      <w:r w:rsidRPr="00D27750">
        <w:t xml:space="preserve"> </w:t>
      </w:r>
      <w:r>
        <w:t xml:space="preserve">и </w:t>
      </w:r>
      <w:r>
        <w:rPr>
          <w:lang w:val="en-US"/>
        </w:rPr>
        <w:t>Grid</w:t>
      </w:r>
      <w:r w:rsidRPr="00D27750">
        <w:t>.</w:t>
      </w:r>
      <w:r>
        <w:rPr>
          <w:lang w:val="en-US"/>
        </w:rPr>
        <w:t>Row</w:t>
      </w:r>
    </w:p>
    <w:p w14:paraId="0B5D670D" w14:textId="77777777" w:rsidR="00EA486E" w:rsidRPr="007A6834" w:rsidRDefault="00EA486E" w:rsidP="00EA486E">
      <w:pPr>
        <w:pStyle w:val="2"/>
        <w:numPr>
          <w:ilvl w:val="2"/>
          <w:numId w:val="6"/>
        </w:numPr>
      </w:pPr>
      <w:r>
        <w:t xml:space="preserve">Добавить на экран две </w:t>
      </w:r>
      <w:r>
        <w:rPr>
          <w:lang w:val="en-US"/>
        </w:rPr>
        <w:t>StackPanel</w:t>
      </w:r>
      <w:r>
        <w:t xml:space="preserve">, для одной указать </w:t>
      </w:r>
      <w:r>
        <w:rPr>
          <w:lang w:val="en-US"/>
        </w:rPr>
        <w:t>Orientation</w:t>
      </w:r>
      <w:r w:rsidRPr="00E9417A">
        <w:t>=”</w:t>
      </w:r>
      <w:r>
        <w:rPr>
          <w:lang w:val="en-US"/>
        </w:rPr>
        <w:t>Horizontal</w:t>
      </w:r>
      <w:r w:rsidRPr="00E9417A">
        <w:t>”</w:t>
      </w:r>
      <w:r>
        <w:t xml:space="preserve">, для другой </w:t>
      </w:r>
      <w:r>
        <w:rPr>
          <w:lang w:val="en-US"/>
        </w:rPr>
        <w:t>Orientation</w:t>
      </w:r>
      <w:r w:rsidRPr="00E9417A">
        <w:t>=”</w:t>
      </w:r>
      <w:r>
        <w:rPr>
          <w:lang w:val="en-US"/>
        </w:rPr>
        <w:t>Vertical</w:t>
      </w:r>
      <w:r w:rsidRPr="00E9417A">
        <w:t>”</w:t>
      </w:r>
      <w:r w:rsidRPr="007A6834">
        <w:t>.</w:t>
      </w:r>
    </w:p>
    <w:p w14:paraId="44BD6D92" w14:textId="179B8255" w:rsidR="004C0E3C" w:rsidRDefault="00EA486E" w:rsidP="004C0E3C">
      <w:pPr>
        <w:pStyle w:val="2"/>
        <w:numPr>
          <w:ilvl w:val="2"/>
          <w:numId w:val="6"/>
        </w:numPr>
      </w:pPr>
      <w:r>
        <w:t xml:space="preserve">В панелях расположить по 4 </w:t>
      </w:r>
      <w:r>
        <w:rPr>
          <w:lang w:val="en-US"/>
        </w:rPr>
        <w:t>TextBlock</w:t>
      </w:r>
      <w:r>
        <w:t xml:space="preserve"> с текстом, указать им различный размер.</w:t>
      </w:r>
    </w:p>
    <w:p w14:paraId="55187275" w14:textId="77777777" w:rsidR="00EA486E" w:rsidRPr="003500DC" w:rsidRDefault="00EA486E" w:rsidP="00EA486E">
      <w:pPr>
        <w:pStyle w:val="1"/>
      </w:pPr>
      <w:r w:rsidRPr="003500DC">
        <w:t>Порядок выполнения работы</w:t>
      </w:r>
    </w:p>
    <w:p w14:paraId="25EBE5D2" w14:textId="77777777" w:rsidR="00EA486E" w:rsidRPr="003500DC" w:rsidRDefault="00EA486E" w:rsidP="00EA486E">
      <w:pPr>
        <w:pStyle w:val="2"/>
      </w:pPr>
      <w:r w:rsidRPr="003500DC">
        <w:t>Выполнить все задания из п.5.</w:t>
      </w:r>
    </w:p>
    <w:p w14:paraId="65DC71AB" w14:textId="77777777" w:rsidR="00EA486E" w:rsidRPr="003500DC" w:rsidRDefault="00EA486E" w:rsidP="00EA486E">
      <w:pPr>
        <w:pStyle w:val="2"/>
      </w:pPr>
      <w:r w:rsidRPr="003500DC">
        <w:t>Ответить на контрольные вопросы.</w:t>
      </w:r>
    </w:p>
    <w:p w14:paraId="550198CB" w14:textId="77777777" w:rsidR="00EA486E" w:rsidRPr="003500DC" w:rsidRDefault="00EA486E" w:rsidP="00EA486E">
      <w:pPr>
        <w:pStyle w:val="1"/>
      </w:pPr>
      <w:r w:rsidRPr="003500DC">
        <w:lastRenderedPageBreak/>
        <w:t>Содержание отчета</w:t>
      </w:r>
    </w:p>
    <w:p w14:paraId="394F7E43" w14:textId="77777777" w:rsidR="00EA486E" w:rsidRPr="003500DC" w:rsidRDefault="00EA486E" w:rsidP="00EA486E">
      <w:pPr>
        <w:pStyle w:val="2"/>
      </w:pPr>
      <w:r w:rsidRPr="003500DC">
        <w:t>Титульный лист</w:t>
      </w:r>
    </w:p>
    <w:p w14:paraId="39AB9400" w14:textId="77777777" w:rsidR="00EA486E" w:rsidRDefault="00EA486E" w:rsidP="00EA486E">
      <w:pPr>
        <w:pStyle w:val="2"/>
      </w:pPr>
      <w:r w:rsidRPr="003500DC">
        <w:t>Цель работы</w:t>
      </w:r>
    </w:p>
    <w:p w14:paraId="06599EAB" w14:textId="77777777" w:rsidR="00EA486E" w:rsidRDefault="00EA486E" w:rsidP="00EA486E">
      <w:pPr>
        <w:pStyle w:val="2"/>
      </w:pPr>
      <w:r w:rsidRPr="002F2922">
        <w:t>Ответы на контрольные вопросы</w:t>
      </w:r>
    </w:p>
    <w:p w14:paraId="3728B15B" w14:textId="77777777" w:rsidR="00EA486E" w:rsidRDefault="00EA486E" w:rsidP="00EA486E">
      <w:pPr>
        <w:pStyle w:val="2"/>
      </w:pPr>
      <w:r w:rsidRPr="003500DC">
        <w:t>Вывод</w:t>
      </w:r>
    </w:p>
    <w:p w14:paraId="2F28C27B" w14:textId="77777777" w:rsidR="00EA486E" w:rsidRDefault="00EA486E" w:rsidP="00EA486E">
      <w:pPr>
        <w:pStyle w:val="1"/>
      </w:pPr>
      <w:r w:rsidRPr="009671E3">
        <w:t xml:space="preserve">Контрольные вопросы </w:t>
      </w:r>
    </w:p>
    <w:p w14:paraId="49B9BB08" w14:textId="77777777" w:rsidR="00EA486E" w:rsidRDefault="00EA486E" w:rsidP="00EA486E">
      <w:pPr>
        <w:pStyle w:val="2"/>
      </w:pPr>
      <w:r w:rsidRPr="009671E3">
        <w:t xml:space="preserve">Что такое </w:t>
      </w:r>
      <w:r>
        <w:rPr>
          <w:lang w:val="en-US"/>
        </w:rPr>
        <w:t>A</w:t>
      </w:r>
      <w:r w:rsidRPr="009671E3">
        <w:t xml:space="preserve">XAML? </w:t>
      </w:r>
    </w:p>
    <w:p w14:paraId="7548ED48" w14:textId="77777777" w:rsidR="00EA486E" w:rsidRDefault="00EA486E" w:rsidP="00EA486E">
      <w:pPr>
        <w:pStyle w:val="2"/>
      </w:pPr>
      <w:r w:rsidRPr="009671E3">
        <w:t xml:space="preserve">Что такое </w:t>
      </w:r>
      <w:r>
        <w:rPr>
          <w:lang w:val="en-US"/>
        </w:rPr>
        <w:t>Avalonia UI</w:t>
      </w:r>
      <w:r w:rsidRPr="009671E3">
        <w:t xml:space="preserve">? </w:t>
      </w:r>
    </w:p>
    <w:p w14:paraId="09C3D906" w14:textId="77777777" w:rsidR="00EA486E" w:rsidRDefault="00EA486E" w:rsidP="00EA486E">
      <w:pPr>
        <w:pStyle w:val="2"/>
      </w:pPr>
      <w:r w:rsidRPr="009671E3">
        <w:t xml:space="preserve">Как создать проект </w:t>
      </w:r>
      <w:r>
        <w:rPr>
          <w:lang w:val="en-US"/>
        </w:rPr>
        <w:t>Avalonia</w:t>
      </w:r>
      <w:r w:rsidRPr="00AE29D2">
        <w:t xml:space="preserve"> </w:t>
      </w:r>
      <w:r>
        <w:rPr>
          <w:lang w:val="en-US"/>
        </w:rPr>
        <w:t>UI</w:t>
      </w:r>
      <w:r w:rsidRPr="009671E3">
        <w:t xml:space="preserve">? </w:t>
      </w:r>
    </w:p>
    <w:p w14:paraId="39696404" w14:textId="77777777" w:rsidR="00EA486E" w:rsidRPr="003500DC" w:rsidRDefault="00EA486E" w:rsidP="00EA486E">
      <w:pPr>
        <w:pStyle w:val="2"/>
      </w:pPr>
      <w:r w:rsidRPr="009671E3">
        <w:t>Ка</w:t>
      </w:r>
      <w:r>
        <w:t>к</w:t>
      </w:r>
      <w:r w:rsidRPr="009671E3">
        <w:t xml:space="preserve">ие контейнеры компоновки используются в приложениях </w:t>
      </w:r>
      <w:r>
        <w:rPr>
          <w:lang w:val="en-US"/>
        </w:rPr>
        <w:t>Avalonia</w:t>
      </w:r>
      <w:r w:rsidRPr="00AE29D2">
        <w:t xml:space="preserve"> </w:t>
      </w:r>
      <w:r>
        <w:rPr>
          <w:lang w:val="en-US"/>
        </w:rPr>
        <w:t>UI</w:t>
      </w:r>
    </w:p>
    <w:p w14:paraId="0FC0552D" w14:textId="1B2EC712" w:rsidR="00ED5BD3" w:rsidRDefault="00ED5BD3" w:rsidP="00ED5BD3"/>
    <w:p w14:paraId="18D537F9" w14:textId="77777777" w:rsidR="00765E98" w:rsidRPr="00434A8B" w:rsidRDefault="00765E98" w:rsidP="00765E98">
      <w:pPr>
        <w:pStyle w:val="10"/>
        <w:tabs>
          <w:tab w:val="clear" w:pos="709"/>
        </w:tabs>
      </w:pPr>
      <w:bookmarkStart w:id="1" w:name="_Toc197367204"/>
      <w:r w:rsidRPr="00F45029">
        <w:lastRenderedPageBreak/>
        <w:t>Практическ</w:t>
      </w:r>
      <w:r>
        <w:t>ая</w:t>
      </w:r>
      <w:r w:rsidRPr="00F45029">
        <w:t xml:space="preserve"> работ</w:t>
      </w:r>
      <w:r>
        <w:t>а</w:t>
      </w:r>
      <w:r w:rsidRPr="00F45029">
        <w:t xml:space="preserve"> №</w:t>
      </w:r>
      <w:r>
        <w:t>20</w:t>
      </w:r>
      <w:r>
        <w:br/>
      </w:r>
      <w:r w:rsidRPr="00672101">
        <w:t>Использование элементов управления</w:t>
      </w:r>
      <w:r>
        <w:t xml:space="preserve"> для ввода данных</w:t>
      </w:r>
      <w:bookmarkEnd w:id="1"/>
    </w:p>
    <w:p w14:paraId="46D115B6" w14:textId="77777777" w:rsidR="00765E98" w:rsidRPr="00F45029" w:rsidRDefault="00765E98" w:rsidP="00765E98">
      <w:pPr>
        <w:pStyle w:val="1"/>
        <w:numPr>
          <w:ilvl w:val="0"/>
          <w:numId w:val="23"/>
        </w:numPr>
      </w:pPr>
      <w:r w:rsidRPr="00F45029">
        <w:t>Цель работы</w:t>
      </w:r>
    </w:p>
    <w:p w14:paraId="5E3AC12E" w14:textId="77777777" w:rsidR="00765E98" w:rsidRPr="002248EC" w:rsidRDefault="00765E98" w:rsidP="00765E98">
      <w:pPr>
        <w:pStyle w:val="2"/>
      </w:pPr>
      <w:r>
        <w:t>Научиться применять элементы управления</w:t>
      </w:r>
      <w:r w:rsidRPr="002248EC">
        <w:t xml:space="preserve"> </w:t>
      </w:r>
      <w:r w:rsidRPr="002248EC">
        <w:rPr>
          <w:lang w:val="en-US"/>
        </w:rPr>
        <w:t>Avalonia</w:t>
      </w:r>
      <w:r w:rsidRPr="002248EC">
        <w:t xml:space="preserve"> </w:t>
      </w:r>
      <w:r w:rsidRPr="002248EC">
        <w:rPr>
          <w:lang w:val="en-US"/>
        </w:rPr>
        <w:t>UI</w:t>
      </w:r>
      <w:r>
        <w:t xml:space="preserve"> для ввода и вывода данных</w:t>
      </w:r>
      <w:r w:rsidRPr="002248EC">
        <w:t>.</w:t>
      </w:r>
    </w:p>
    <w:p w14:paraId="0F11E84B" w14:textId="77777777" w:rsidR="00765E98" w:rsidRPr="00F45029" w:rsidRDefault="00765E98" w:rsidP="00765E98">
      <w:pPr>
        <w:pStyle w:val="1"/>
      </w:pPr>
      <w:r w:rsidRPr="00F45029">
        <w:t>Литература</w:t>
      </w:r>
    </w:p>
    <w:p w14:paraId="3D092BE9" w14:textId="77777777" w:rsidR="00765E98" w:rsidRPr="00F45029" w:rsidRDefault="00765E98" w:rsidP="00765E98">
      <w:pPr>
        <w:pStyle w:val="2"/>
        <w:rPr>
          <w:lang w:val="en-US"/>
        </w:rPr>
      </w:pPr>
      <w:r w:rsidRPr="00F45029">
        <w:rPr>
          <w:lang w:val="en-US"/>
        </w:rPr>
        <w:t xml:space="preserve">Avalonia documentation – </w:t>
      </w:r>
      <w:r w:rsidRPr="00F45029">
        <w:t>Текст</w:t>
      </w:r>
      <w:r w:rsidRPr="00F45029">
        <w:rPr>
          <w:lang w:val="en-US"/>
        </w:rPr>
        <w:t xml:space="preserve"> : </w:t>
      </w:r>
      <w:r w:rsidRPr="00F45029">
        <w:t>электронный</w:t>
      </w:r>
      <w:r w:rsidRPr="00F45029">
        <w:rPr>
          <w:lang w:val="en-US"/>
        </w:rPr>
        <w:t xml:space="preserve"> // AvaloniaUI, 2024. – URL: https://docs.avaloniaui.net/</w:t>
      </w:r>
    </w:p>
    <w:p w14:paraId="23E658FF" w14:textId="77777777" w:rsidR="00765E98" w:rsidRPr="00F45029" w:rsidRDefault="00765E98" w:rsidP="00765E98">
      <w:pPr>
        <w:pStyle w:val="1"/>
      </w:pPr>
      <w:r w:rsidRPr="00F45029">
        <w:t>Подготовка к работе</w:t>
      </w:r>
    </w:p>
    <w:p w14:paraId="56F0EFD3" w14:textId="77777777" w:rsidR="00765E98" w:rsidRPr="00F45029" w:rsidRDefault="00765E98" w:rsidP="00765E98">
      <w:pPr>
        <w:pStyle w:val="2"/>
      </w:pPr>
      <w:r w:rsidRPr="00F45029">
        <w:t>Повторить теоретический материал (см.п.2).</w:t>
      </w:r>
    </w:p>
    <w:p w14:paraId="742D4C8A" w14:textId="77777777" w:rsidR="00765E98" w:rsidRPr="00F45029" w:rsidRDefault="00765E98" w:rsidP="00765E98">
      <w:pPr>
        <w:pStyle w:val="2"/>
      </w:pPr>
      <w:r w:rsidRPr="00F45029">
        <w:t>Изучить описание лабораторной работы.</w:t>
      </w:r>
    </w:p>
    <w:p w14:paraId="08DE30A3" w14:textId="77777777" w:rsidR="00765E98" w:rsidRPr="00F45029" w:rsidRDefault="00765E98" w:rsidP="00765E98">
      <w:pPr>
        <w:pStyle w:val="1"/>
      </w:pPr>
      <w:r w:rsidRPr="00F45029">
        <w:t>Основное оборудование</w:t>
      </w:r>
    </w:p>
    <w:p w14:paraId="4EFCA346" w14:textId="77777777" w:rsidR="00765E98" w:rsidRPr="00F45029" w:rsidRDefault="00765E98" w:rsidP="00765E98">
      <w:pPr>
        <w:pStyle w:val="2"/>
      </w:pPr>
      <w:r w:rsidRPr="00F45029">
        <w:t>Персональный компьютер.</w:t>
      </w:r>
    </w:p>
    <w:p w14:paraId="4D1087E6" w14:textId="77777777" w:rsidR="00765E98" w:rsidRPr="00F45029" w:rsidRDefault="00765E98" w:rsidP="00765E98">
      <w:pPr>
        <w:pStyle w:val="1"/>
      </w:pPr>
      <w:r w:rsidRPr="00F45029">
        <w:t>Задание</w:t>
      </w:r>
    </w:p>
    <w:p w14:paraId="0E3A69BC" w14:textId="77777777" w:rsidR="00765E98" w:rsidRPr="00F827AF" w:rsidRDefault="00765E98" w:rsidP="00765E98">
      <w:pPr>
        <w:pStyle w:val="2"/>
      </w:pPr>
      <w:r>
        <w:t xml:space="preserve">Создайте новую страницу </w:t>
      </w:r>
      <w:r>
        <w:rPr>
          <w:lang w:val="en-US"/>
        </w:rPr>
        <w:t>ControlsView</w:t>
      </w:r>
      <w:r w:rsidRPr="00F827AF">
        <w:t xml:space="preserve"> </w:t>
      </w:r>
      <w:r>
        <w:t xml:space="preserve">и класс </w:t>
      </w:r>
      <w:r>
        <w:rPr>
          <w:lang w:val="en-US"/>
        </w:rPr>
        <w:t>ControlsViewModel</w:t>
      </w:r>
      <w:r>
        <w:t>, настройте взаимодействие между ними.</w:t>
      </w:r>
    </w:p>
    <w:p w14:paraId="71F70957" w14:textId="77777777" w:rsidR="00765E98" w:rsidRPr="00C90AF3" w:rsidRDefault="00765E98" w:rsidP="00765E98">
      <w:pPr>
        <w:pStyle w:val="2"/>
        <w:rPr>
          <w:lang w:val="en-US"/>
        </w:rPr>
      </w:pPr>
      <w:r>
        <w:t xml:space="preserve">Применение </w:t>
      </w:r>
      <w:r w:rsidRPr="00C90AF3">
        <w:rPr>
          <w:lang w:val="en-US"/>
        </w:rPr>
        <w:t>TextBlock</w:t>
      </w:r>
    </w:p>
    <w:p w14:paraId="2D2E49B7" w14:textId="77777777" w:rsidR="00765E98" w:rsidRDefault="00765E98" w:rsidP="00765E98">
      <w:pPr>
        <w:pStyle w:val="2"/>
        <w:numPr>
          <w:ilvl w:val="2"/>
          <w:numId w:val="6"/>
        </w:numPr>
        <w:rPr>
          <w:lang w:val="en-US"/>
        </w:rPr>
      </w:pPr>
      <w:r>
        <w:t xml:space="preserve">Расположите на странице </w:t>
      </w:r>
      <w:r>
        <w:rPr>
          <w:lang w:val="en-US"/>
        </w:rPr>
        <w:t>TextBlock</w:t>
      </w:r>
    </w:p>
    <w:p w14:paraId="63CEB5BD" w14:textId="77777777" w:rsidR="00765E98" w:rsidRDefault="00765E98" w:rsidP="00765E98">
      <w:pPr>
        <w:pStyle w:val="2"/>
        <w:numPr>
          <w:ilvl w:val="2"/>
          <w:numId w:val="6"/>
        </w:numPr>
      </w:pPr>
      <w:r>
        <w:t xml:space="preserve">Внутри </w:t>
      </w:r>
      <w:r>
        <w:rPr>
          <w:lang w:val="en-US"/>
        </w:rPr>
        <w:t>TextBlock</w:t>
      </w:r>
      <w:r w:rsidRPr="00672AC3">
        <w:t xml:space="preserve"> </w:t>
      </w:r>
      <w:r>
        <w:t xml:space="preserve">разместите 4 элемента </w:t>
      </w:r>
      <w:r>
        <w:rPr>
          <w:lang w:val="en-US"/>
        </w:rPr>
        <w:t>Run</w:t>
      </w:r>
      <w:r>
        <w:t xml:space="preserve"> с текстом</w:t>
      </w:r>
      <w:r w:rsidRPr="002E3EFE">
        <w:t xml:space="preserve">. </w:t>
      </w:r>
      <w:r>
        <w:t>Для каждого из них установите различный цвет шрифта.</w:t>
      </w:r>
    </w:p>
    <w:p w14:paraId="0C1EFFB6" w14:textId="77777777" w:rsidR="00765E98" w:rsidRDefault="00765E98" w:rsidP="00765E98">
      <w:pPr>
        <w:pStyle w:val="2"/>
        <w:numPr>
          <w:ilvl w:val="2"/>
          <w:numId w:val="6"/>
        </w:numPr>
      </w:pPr>
      <w:r>
        <w:t xml:space="preserve">Между 2 и 3 </w:t>
      </w:r>
      <w:r>
        <w:rPr>
          <w:lang w:val="en-US"/>
        </w:rPr>
        <w:t>Run</w:t>
      </w:r>
      <w:r w:rsidRPr="00D30043">
        <w:t xml:space="preserve"> </w:t>
      </w:r>
      <w:r>
        <w:t xml:space="preserve">расположите элемент </w:t>
      </w:r>
      <w:r>
        <w:rPr>
          <w:lang w:val="en-US"/>
        </w:rPr>
        <w:t>LineBreak</w:t>
      </w:r>
      <w:r>
        <w:t xml:space="preserve"> для переноса строки</w:t>
      </w:r>
    </w:p>
    <w:p w14:paraId="1C4499C0" w14:textId="77777777" w:rsidR="00765E98" w:rsidRDefault="00765E98" w:rsidP="00765E98">
      <w:pPr>
        <w:pStyle w:val="2"/>
        <w:numPr>
          <w:ilvl w:val="2"/>
          <w:numId w:val="6"/>
        </w:numPr>
      </w:pPr>
      <w:r>
        <w:t xml:space="preserve">Добавьте в </w:t>
      </w:r>
      <w:r>
        <w:rPr>
          <w:lang w:val="en-US"/>
        </w:rPr>
        <w:t>TextBlock</w:t>
      </w:r>
      <w:r w:rsidRPr="0074290F">
        <w:t xml:space="preserve"> </w:t>
      </w:r>
      <w:r>
        <w:t xml:space="preserve">элемент </w:t>
      </w:r>
      <w:r>
        <w:rPr>
          <w:lang w:val="en-US"/>
        </w:rPr>
        <w:t>Span</w:t>
      </w:r>
      <w:r>
        <w:t xml:space="preserve">, переместите внутрь его первый и второй </w:t>
      </w:r>
      <w:r>
        <w:rPr>
          <w:lang w:val="en-US"/>
        </w:rPr>
        <w:t>Run</w:t>
      </w:r>
      <w:r>
        <w:t xml:space="preserve">. Для </w:t>
      </w:r>
      <w:r>
        <w:rPr>
          <w:lang w:val="en-US"/>
        </w:rPr>
        <w:t xml:space="preserve">Span </w:t>
      </w:r>
      <w:r>
        <w:t>укажите другой размер шрифта и цвет фона.</w:t>
      </w:r>
    </w:p>
    <w:p w14:paraId="0ECB09CF" w14:textId="77777777" w:rsidR="00765E98" w:rsidRPr="007F3234" w:rsidRDefault="00765E98" w:rsidP="00765E98">
      <w:pPr>
        <w:pStyle w:val="2"/>
        <w:numPr>
          <w:ilvl w:val="2"/>
          <w:numId w:val="6"/>
        </w:numPr>
      </w:pPr>
      <w:r>
        <w:t>Используя</w:t>
      </w:r>
      <w:r w:rsidRPr="00180869">
        <w:t xml:space="preserve"> </w:t>
      </w:r>
      <w:r>
        <w:t>элементы</w:t>
      </w:r>
      <w:r w:rsidRPr="00180869">
        <w:t xml:space="preserve"> </w:t>
      </w:r>
      <w:r>
        <w:rPr>
          <w:lang w:val="en-US"/>
        </w:rPr>
        <w:t>Bold</w:t>
      </w:r>
      <w:r w:rsidRPr="00180869">
        <w:t xml:space="preserve">, </w:t>
      </w:r>
      <w:r>
        <w:rPr>
          <w:lang w:val="en-US"/>
        </w:rPr>
        <w:t>Italic</w:t>
      </w:r>
      <w:r w:rsidRPr="00180869">
        <w:t xml:space="preserve">, </w:t>
      </w:r>
      <w:r>
        <w:rPr>
          <w:lang w:val="en-US"/>
        </w:rPr>
        <w:t>Underline</w:t>
      </w:r>
      <w:r w:rsidRPr="00180869">
        <w:t xml:space="preserve"> </w:t>
      </w:r>
      <w:r>
        <w:t xml:space="preserve">измените начертание фрагментов текста в </w:t>
      </w:r>
      <w:r>
        <w:rPr>
          <w:lang w:val="en-US"/>
        </w:rPr>
        <w:t>TextBlock</w:t>
      </w:r>
      <w:r w:rsidRPr="00FA0F97">
        <w:t>.</w:t>
      </w:r>
    </w:p>
    <w:p w14:paraId="1E440060" w14:textId="77777777" w:rsidR="00765E98" w:rsidRDefault="00765E98" w:rsidP="00765E98">
      <w:pPr>
        <w:pStyle w:val="2"/>
        <w:numPr>
          <w:ilvl w:val="2"/>
          <w:numId w:val="6"/>
        </w:numPr>
      </w:pPr>
      <w:r>
        <w:t xml:space="preserve">Добавьте в </w:t>
      </w:r>
      <w:r>
        <w:rPr>
          <w:lang w:val="en-US"/>
        </w:rPr>
        <w:t>TextBlock</w:t>
      </w:r>
      <w:r w:rsidRPr="00A14230">
        <w:t xml:space="preserve"> </w:t>
      </w:r>
      <w:r>
        <w:t xml:space="preserve">изображение при помощи </w:t>
      </w:r>
      <w:r w:rsidRPr="00A14230">
        <w:t>InlineUIContainer</w:t>
      </w:r>
    </w:p>
    <w:p w14:paraId="31CF22DD" w14:textId="77777777" w:rsidR="00765E98" w:rsidRPr="00743CB8" w:rsidRDefault="00765E98" w:rsidP="00765E98">
      <w:pPr>
        <w:pStyle w:val="ad"/>
      </w:pPr>
      <w:r w:rsidRPr="00A14230">
        <w:t>&lt;InlineUIContainer BaselineAlignment="Baseline"&gt;</w:t>
      </w:r>
    </w:p>
    <w:p w14:paraId="727956C4" w14:textId="77777777" w:rsidR="00765E98" w:rsidRPr="00743CB8" w:rsidRDefault="00765E98" w:rsidP="00765E98">
      <w:pPr>
        <w:pStyle w:val="ad"/>
      </w:pPr>
      <w:r w:rsidRPr="00743CB8">
        <w:tab/>
      </w:r>
      <w:r w:rsidRPr="00A14230">
        <w:t xml:space="preserve">&lt;Image </w:t>
      </w:r>
    </w:p>
    <w:p w14:paraId="34029F48" w14:textId="77777777" w:rsidR="00765E98" w:rsidRPr="00743CB8" w:rsidRDefault="00765E98" w:rsidP="00765E98">
      <w:pPr>
        <w:pStyle w:val="ad"/>
      </w:pPr>
      <w:r w:rsidRPr="00743CB8">
        <w:tab/>
      </w:r>
      <w:r w:rsidRPr="00743CB8">
        <w:tab/>
      </w:r>
      <w:r w:rsidRPr="00A14230">
        <w:t xml:space="preserve">Width="32" </w:t>
      </w:r>
    </w:p>
    <w:p w14:paraId="63A54D38" w14:textId="77777777" w:rsidR="00765E98" w:rsidRPr="00743CB8" w:rsidRDefault="00765E98" w:rsidP="00765E98">
      <w:pPr>
        <w:pStyle w:val="ad"/>
      </w:pPr>
      <w:r w:rsidRPr="00743CB8">
        <w:tab/>
      </w:r>
      <w:r w:rsidRPr="00743CB8">
        <w:tab/>
      </w:r>
      <w:r w:rsidRPr="00A14230">
        <w:t xml:space="preserve">Height="32" </w:t>
      </w:r>
    </w:p>
    <w:p w14:paraId="579042CC" w14:textId="77777777" w:rsidR="00765E98" w:rsidRPr="00743CB8" w:rsidRDefault="00765E98" w:rsidP="00765E98">
      <w:pPr>
        <w:pStyle w:val="ad"/>
      </w:pPr>
      <w:r w:rsidRPr="00743CB8">
        <w:tab/>
      </w:r>
      <w:r w:rsidRPr="00743CB8">
        <w:tab/>
      </w:r>
      <w:r w:rsidRPr="00A14230">
        <w:t xml:space="preserve">VerticalAlignment="Top" </w:t>
      </w:r>
    </w:p>
    <w:p w14:paraId="545F63B3" w14:textId="77777777" w:rsidR="00765E98" w:rsidRPr="008E3B8C" w:rsidRDefault="00765E98" w:rsidP="00765E98">
      <w:pPr>
        <w:pStyle w:val="ad"/>
      </w:pPr>
      <w:r w:rsidRPr="00743CB8">
        <w:tab/>
      </w:r>
      <w:r w:rsidRPr="00743CB8">
        <w:tab/>
      </w:r>
      <w:r w:rsidRPr="00A14230">
        <w:t>Source="/Assets/avalonia-logo.ico"</w:t>
      </w:r>
      <w:r w:rsidRPr="008E3B8C">
        <w:t xml:space="preserve"> </w:t>
      </w:r>
      <w:r w:rsidRPr="00A14230">
        <w:t>/&gt;</w:t>
      </w:r>
    </w:p>
    <w:p w14:paraId="6A80B0D4" w14:textId="77777777" w:rsidR="00765E98" w:rsidRPr="00A14230" w:rsidRDefault="00765E98" w:rsidP="00765E98">
      <w:pPr>
        <w:pStyle w:val="ad"/>
      </w:pPr>
      <w:r w:rsidRPr="00A14230">
        <w:t>&lt;/InlineUIContainer&gt;</w:t>
      </w:r>
    </w:p>
    <w:p w14:paraId="660C96F2" w14:textId="77777777" w:rsidR="00765E98" w:rsidRPr="007D600B" w:rsidRDefault="00765E98" w:rsidP="00765E98">
      <w:pPr>
        <w:pStyle w:val="2"/>
        <w:numPr>
          <w:ilvl w:val="2"/>
          <w:numId w:val="6"/>
        </w:numPr>
        <w:rPr>
          <w:lang w:val="en-US"/>
        </w:rPr>
      </w:pPr>
      <w:r>
        <w:t>Добавьте</w:t>
      </w:r>
      <w:r w:rsidRPr="007D600B">
        <w:rPr>
          <w:lang w:val="en-US"/>
        </w:rPr>
        <w:t xml:space="preserve"> </w:t>
      </w:r>
      <w:r>
        <w:t>в</w:t>
      </w:r>
      <w:r w:rsidRPr="007D600B">
        <w:rPr>
          <w:lang w:val="en-US"/>
        </w:rPr>
        <w:t xml:space="preserve"> </w:t>
      </w:r>
      <w:r>
        <w:rPr>
          <w:lang w:val="en-US"/>
        </w:rPr>
        <w:t>TextBlock</w:t>
      </w:r>
      <w:r w:rsidRPr="007D600B">
        <w:rPr>
          <w:lang w:val="en-US"/>
        </w:rPr>
        <w:t xml:space="preserve"> </w:t>
      </w:r>
      <w:r>
        <w:t>кнопку</w:t>
      </w:r>
      <w:r w:rsidRPr="007D600B">
        <w:rPr>
          <w:lang w:val="en-US"/>
        </w:rPr>
        <w:t xml:space="preserve"> </w:t>
      </w:r>
      <w:r>
        <w:t>при</w:t>
      </w:r>
      <w:r w:rsidRPr="007D600B">
        <w:rPr>
          <w:lang w:val="en-US"/>
        </w:rPr>
        <w:t xml:space="preserve"> </w:t>
      </w:r>
      <w:r>
        <w:t>помощи</w:t>
      </w:r>
      <w:r w:rsidRPr="007D600B">
        <w:rPr>
          <w:lang w:val="en-US"/>
        </w:rPr>
        <w:t xml:space="preserve"> InlineUIContainer</w:t>
      </w:r>
    </w:p>
    <w:p w14:paraId="0C07AB44" w14:textId="77777777" w:rsidR="00765E98" w:rsidRPr="00F36445" w:rsidRDefault="00765E98" w:rsidP="00765E98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1D421204" w14:textId="77777777" w:rsidR="00765E98" w:rsidRDefault="00765E98" w:rsidP="00765E98">
      <w:pPr>
        <w:pStyle w:val="2"/>
        <w:rPr>
          <w:lang w:val="en-US"/>
        </w:rPr>
      </w:pPr>
      <w:r>
        <w:t xml:space="preserve">Применение </w:t>
      </w:r>
      <w:r w:rsidRPr="00C90AF3">
        <w:rPr>
          <w:lang w:val="en-US"/>
        </w:rPr>
        <w:t>TextBox</w:t>
      </w:r>
    </w:p>
    <w:p w14:paraId="0AB9F3C8" w14:textId="77777777" w:rsidR="00765E98" w:rsidRDefault="00765E98" w:rsidP="00765E98">
      <w:pPr>
        <w:pStyle w:val="2"/>
        <w:numPr>
          <w:ilvl w:val="2"/>
          <w:numId w:val="6"/>
        </w:numPr>
      </w:pPr>
      <w:r>
        <w:t xml:space="preserve">Расположить на странице 2 </w:t>
      </w:r>
      <w:r>
        <w:rPr>
          <w:lang w:val="en-US"/>
        </w:rPr>
        <w:t>TextBox</w:t>
      </w:r>
      <w:r w:rsidRPr="00D76A92">
        <w:t xml:space="preserve"> </w:t>
      </w:r>
      <w:r>
        <w:t xml:space="preserve">для логина и пароля. </w:t>
      </w:r>
    </w:p>
    <w:p w14:paraId="1AC9E858" w14:textId="77777777" w:rsidR="00765E98" w:rsidRDefault="00765E98" w:rsidP="00765E98">
      <w:pPr>
        <w:pStyle w:val="2"/>
        <w:numPr>
          <w:ilvl w:val="2"/>
          <w:numId w:val="6"/>
        </w:numPr>
      </w:pPr>
      <w:r>
        <w:t xml:space="preserve">Указать для них </w:t>
      </w:r>
      <w:r>
        <w:rPr>
          <w:lang w:val="en-US"/>
        </w:rPr>
        <w:t>Watermark</w:t>
      </w:r>
      <w:r>
        <w:t xml:space="preserve"> для отображения подписи для поля ввода</w:t>
      </w:r>
    </w:p>
    <w:p w14:paraId="4EE343A5" w14:textId="77777777" w:rsidR="00765E98" w:rsidRPr="00FD00E1" w:rsidRDefault="00765E98" w:rsidP="00765E98">
      <w:pPr>
        <w:pStyle w:val="2"/>
        <w:numPr>
          <w:ilvl w:val="2"/>
          <w:numId w:val="6"/>
        </w:numPr>
      </w:pPr>
      <w:r>
        <w:t xml:space="preserve">Для поля ввода пароля указать </w:t>
      </w:r>
      <w:r>
        <w:rPr>
          <w:lang w:val="en-US"/>
        </w:rPr>
        <w:t>PasswordChar</w:t>
      </w:r>
    </w:p>
    <w:p w14:paraId="7FA6FC4F" w14:textId="77777777" w:rsidR="00765E98" w:rsidRDefault="00765E98" w:rsidP="00765E98">
      <w:pPr>
        <w:pStyle w:val="2"/>
        <w:numPr>
          <w:ilvl w:val="2"/>
          <w:numId w:val="6"/>
        </w:numPr>
      </w:pPr>
      <w:r>
        <w:lastRenderedPageBreak/>
        <w:t xml:space="preserve">Добавить еще несколько </w:t>
      </w:r>
      <w:r>
        <w:rPr>
          <w:lang w:val="en-US"/>
        </w:rPr>
        <w:t>TextBox</w:t>
      </w:r>
      <w:r w:rsidRPr="00743CB8">
        <w:t xml:space="preserve"> </w:t>
      </w:r>
      <w:r>
        <w:t xml:space="preserve">для ввода </w:t>
      </w:r>
      <w:r>
        <w:rPr>
          <w:lang w:val="en-US"/>
        </w:rPr>
        <w:t>Email</w:t>
      </w:r>
      <w:r w:rsidRPr="00743CB8">
        <w:t xml:space="preserve"> </w:t>
      </w:r>
      <w:r>
        <w:t xml:space="preserve">и числового кода, указать для них различные значения </w:t>
      </w:r>
      <w:r w:rsidRPr="009F448B">
        <w:t>TextInputOptions.ContentType</w:t>
      </w:r>
    </w:p>
    <w:p w14:paraId="442A6E11" w14:textId="77777777" w:rsidR="00765E98" w:rsidRPr="00D76A92" w:rsidRDefault="00765E98" w:rsidP="00765E98"/>
    <w:p w14:paraId="2ACD5652" w14:textId="77777777" w:rsidR="00765E98" w:rsidRDefault="00765E98" w:rsidP="00765E98">
      <w:pPr>
        <w:pStyle w:val="2"/>
        <w:rPr>
          <w:lang w:val="en-US"/>
        </w:rPr>
      </w:pPr>
      <w:r>
        <w:t xml:space="preserve">Применение </w:t>
      </w:r>
      <w:r w:rsidRPr="00C90AF3">
        <w:rPr>
          <w:lang w:val="en-US"/>
        </w:rPr>
        <w:t>CheckBox</w:t>
      </w:r>
    </w:p>
    <w:p w14:paraId="227560F5" w14:textId="77777777" w:rsidR="00765E98" w:rsidRDefault="00765E98" w:rsidP="00765E98">
      <w:pPr>
        <w:pStyle w:val="2"/>
        <w:numPr>
          <w:ilvl w:val="2"/>
          <w:numId w:val="6"/>
        </w:numPr>
      </w:pPr>
      <w:r>
        <w:t xml:space="preserve">Расположить на странице </w:t>
      </w:r>
      <w:r>
        <w:rPr>
          <w:lang w:val="en-US"/>
        </w:rPr>
        <w:t>CheckBox</w:t>
      </w:r>
      <w:r w:rsidRPr="00733855">
        <w:t xml:space="preserve">. </w:t>
      </w:r>
      <w:r>
        <w:t>Протестировать его работу.</w:t>
      </w:r>
    </w:p>
    <w:p w14:paraId="0C155054" w14:textId="77777777" w:rsidR="00765E98" w:rsidRPr="00733855" w:rsidRDefault="00765E98" w:rsidP="00765E98"/>
    <w:p w14:paraId="28B75845" w14:textId="77777777" w:rsidR="00765E98" w:rsidRPr="00733855" w:rsidRDefault="00765E98" w:rsidP="00765E98">
      <w:pPr>
        <w:pStyle w:val="2"/>
        <w:rPr>
          <w:lang w:val="en-US"/>
        </w:rPr>
      </w:pPr>
      <w:r>
        <w:t xml:space="preserve">Применение </w:t>
      </w:r>
      <w:r w:rsidRPr="00C90AF3">
        <w:rPr>
          <w:lang w:val="en-US"/>
        </w:rPr>
        <w:t>RadioButton</w:t>
      </w:r>
    </w:p>
    <w:p w14:paraId="1CC219EC" w14:textId="77777777" w:rsidR="00765E98" w:rsidRPr="00892D19" w:rsidRDefault="00765E98" w:rsidP="00765E98">
      <w:pPr>
        <w:pStyle w:val="2"/>
        <w:numPr>
          <w:ilvl w:val="2"/>
          <w:numId w:val="6"/>
        </w:numPr>
      </w:pPr>
      <w:r>
        <w:t xml:space="preserve">Расположить на странице 4 </w:t>
      </w:r>
      <w:r w:rsidRPr="00C90AF3">
        <w:rPr>
          <w:lang w:val="en-US"/>
        </w:rPr>
        <w:t>RadioButton</w:t>
      </w:r>
      <w:r w:rsidRPr="00733855">
        <w:t xml:space="preserve">. </w:t>
      </w:r>
      <w:r>
        <w:t xml:space="preserve">Для каждой пары </w:t>
      </w:r>
      <w:r>
        <w:rPr>
          <w:lang w:val="en-US"/>
        </w:rPr>
        <w:t>RadioButton</w:t>
      </w:r>
      <w:r>
        <w:t xml:space="preserve"> указать различное значение свойства </w:t>
      </w:r>
      <w:r>
        <w:rPr>
          <w:lang w:val="en-US"/>
        </w:rPr>
        <w:t>GroupName</w:t>
      </w:r>
      <w:r>
        <w:t>.</w:t>
      </w:r>
    </w:p>
    <w:p w14:paraId="5D6937D1" w14:textId="77777777" w:rsidR="00765E98" w:rsidRDefault="00765E98" w:rsidP="00765E98">
      <w:pPr>
        <w:pStyle w:val="2"/>
        <w:numPr>
          <w:ilvl w:val="2"/>
          <w:numId w:val="6"/>
        </w:numPr>
      </w:pPr>
      <w:r>
        <w:t>Протестировать работу</w:t>
      </w:r>
      <w:r w:rsidRPr="00892D19">
        <w:rPr>
          <w:lang w:val="en-US"/>
        </w:rPr>
        <w:t xml:space="preserve"> </w:t>
      </w:r>
      <w:r w:rsidRPr="00C90AF3">
        <w:rPr>
          <w:lang w:val="en-US"/>
        </w:rPr>
        <w:t>RadioButton</w:t>
      </w:r>
      <w:r>
        <w:t>.</w:t>
      </w:r>
    </w:p>
    <w:p w14:paraId="288F38E6" w14:textId="77777777" w:rsidR="00765E98" w:rsidRPr="00F75D3B" w:rsidRDefault="00765E98" w:rsidP="00765E98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19869F95" w14:textId="77777777" w:rsidR="00765E98" w:rsidRDefault="00765E98" w:rsidP="00765E98">
      <w:pPr>
        <w:pStyle w:val="2"/>
        <w:rPr>
          <w:lang w:val="en-US"/>
        </w:rPr>
      </w:pPr>
      <w:r>
        <w:t xml:space="preserve">Применение </w:t>
      </w:r>
      <w:r w:rsidRPr="00C90AF3">
        <w:rPr>
          <w:lang w:val="en-US"/>
        </w:rPr>
        <w:t>CalendarDatePicker</w:t>
      </w:r>
    </w:p>
    <w:p w14:paraId="5CA4CA4E" w14:textId="77777777" w:rsidR="00765E98" w:rsidRDefault="00765E98" w:rsidP="00765E98">
      <w:pPr>
        <w:pStyle w:val="2"/>
        <w:numPr>
          <w:ilvl w:val="2"/>
          <w:numId w:val="6"/>
        </w:numPr>
      </w:pPr>
      <w:r>
        <w:t xml:space="preserve">Расположить на странице </w:t>
      </w:r>
      <w:r w:rsidRPr="00A417EF">
        <w:rPr>
          <w:lang w:val="en-US"/>
        </w:rPr>
        <w:t>CalendarDatePicker</w:t>
      </w:r>
      <w:r>
        <w:t xml:space="preserve"> для выбора даты рождения</w:t>
      </w:r>
      <w:r w:rsidRPr="00733855">
        <w:t xml:space="preserve">. </w:t>
      </w:r>
    </w:p>
    <w:p w14:paraId="38F1EE80" w14:textId="77777777" w:rsidR="00765E98" w:rsidRPr="00117633" w:rsidRDefault="00765E98" w:rsidP="00765E98">
      <w:pPr>
        <w:pStyle w:val="2"/>
        <w:numPr>
          <w:ilvl w:val="2"/>
          <w:numId w:val="6"/>
        </w:numPr>
      </w:pPr>
      <w:r>
        <w:t xml:space="preserve">Добавить на страницу метку, выводящую значение возраста человека на основе выбранной даты. Для этого создайте вычисляемое свойство </w:t>
      </w:r>
      <w:r>
        <w:rPr>
          <w:lang w:val="en-US"/>
        </w:rPr>
        <w:t>Age</w:t>
      </w:r>
      <w:r>
        <w:t xml:space="preserve">, которое вы будете оповещать об изменении основного свойства </w:t>
      </w:r>
      <w:r>
        <w:rPr>
          <w:lang w:val="en-US"/>
        </w:rPr>
        <w:t>selectedDate</w:t>
      </w:r>
    </w:p>
    <w:p w14:paraId="34576803" w14:textId="77777777" w:rsidR="00765E98" w:rsidRDefault="00765E98" w:rsidP="00765E98">
      <w:pPr>
        <w:pStyle w:val="ad"/>
      </w:pPr>
      <w:r>
        <w:t>[ObservableProperty]</w:t>
      </w:r>
    </w:p>
    <w:p w14:paraId="183E07D2" w14:textId="77777777" w:rsidR="00765E98" w:rsidRDefault="00765E98" w:rsidP="00765E98">
      <w:pPr>
        <w:pStyle w:val="ad"/>
      </w:pPr>
      <w:r>
        <w:t>[NotifyPropertyChangedFor(nameof(Age))]</w:t>
      </w:r>
    </w:p>
    <w:p w14:paraId="1EBEB6C4" w14:textId="77777777" w:rsidR="00765E98" w:rsidRDefault="00765E98" w:rsidP="00765E98">
      <w:pPr>
        <w:pStyle w:val="ad"/>
      </w:pPr>
      <w:r>
        <w:t>private DateTime selectedDate;</w:t>
      </w:r>
    </w:p>
    <w:p w14:paraId="15764EE1" w14:textId="77777777" w:rsidR="00765E98" w:rsidRDefault="00765E98" w:rsidP="00765E98">
      <w:pPr>
        <w:pStyle w:val="ad"/>
      </w:pPr>
    </w:p>
    <w:p w14:paraId="76BCC0C3" w14:textId="77777777" w:rsidR="00765E98" w:rsidRPr="00237655" w:rsidRDefault="00765E98" w:rsidP="00765E98">
      <w:pPr>
        <w:pStyle w:val="ad"/>
        <w:rPr>
          <w:lang w:val="ru-RU"/>
        </w:rPr>
      </w:pPr>
      <w:r>
        <w:t>public</w:t>
      </w:r>
      <w:r w:rsidRPr="00237655">
        <w:rPr>
          <w:lang w:val="ru-RU"/>
        </w:rPr>
        <w:t xml:space="preserve"> </w:t>
      </w:r>
      <w:r>
        <w:t>int</w:t>
      </w:r>
      <w:r w:rsidRPr="00237655">
        <w:rPr>
          <w:lang w:val="ru-RU"/>
        </w:rPr>
        <w:t xml:space="preserve"> </w:t>
      </w:r>
      <w:r>
        <w:t>Age</w:t>
      </w:r>
      <w:r w:rsidRPr="00237655">
        <w:rPr>
          <w:lang w:val="ru-RU"/>
        </w:rPr>
        <w:t xml:space="preserve"> =&gt; //</w:t>
      </w:r>
      <w:r>
        <w:rPr>
          <w:lang w:val="ru-RU"/>
        </w:rPr>
        <w:t>вычисление</w:t>
      </w:r>
      <w:r w:rsidRPr="00237655">
        <w:rPr>
          <w:lang w:val="ru-RU"/>
        </w:rPr>
        <w:t xml:space="preserve"> </w:t>
      </w:r>
      <w:r>
        <w:rPr>
          <w:lang w:val="ru-RU"/>
        </w:rPr>
        <w:t>возраста</w:t>
      </w:r>
    </w:p>
    <w:p w14:paraId="423BED6E" w14:textId="77777777" w:rsidR="00765E98" w:rsidRPr="00237655" w:rsidRDefault="00765E98" w:rsidP="00765E98">
      <w:pPr>
        <w:pStyle w:val="2"/>
        <w:numPr>
          <w:ilvl w:val="0"/>
          <w:numId w:val="0"/>
        </w:numPr>
        <w:ind w:left="567"/>
      </w:pPr>
    </w:p>
    <w:p w14:paraId="101060B7" w14:textId="77777777" w:rsidR="00765E98" w:rsidRDefault="00765E98" w:rsidP="00765E98">
      <w:pPr>
        <w:pStyle w:val="2"/>
        <w:rPr>
          <w:lang w:val="en-US"/>
        </w:rPr>
      </w:pPr>
      <w:r>
        <w:t xml:space="preserve">Применение </w:t>
      </w:r>
      <w:r w:rsidRPr="00C90AF3">
        <w:rPr>
          <w:lang w:val="en-US"/>
        </w:rPr>
        <w:t xml:space="preserve">ComboBox </w:t>
      </w:r>
    </w:p>
    <w:p w14:paraId="5F5B1875" w14:textId="77777777" w:rsidR="00765E98" w:rsidRPr="00FB7FA6" w:rsidRDefault="00765E98" w:rsidP="00765E98">
      <w:pPr>
        <w:pStyle w:val="2"/>
        <w:numPr>
          <w:ilvl w:val="2"/>
          <w:numId w:val="6"/>
        </w:numPr>
      </w:pPr>
      <w:r>
        <w:t>Расположить на странице</w:t>
      </w:r>
      <w:r w:rsidRPr="00FB7FA6">
        <w:t xml:space="preserve"> </w:t>
      </w:r>
      <w:r w:rsidRPr="00C90AF3">
        <w:rPr>
          <w:lang w:val="en-US"/>
        </w:rPr>
        <w:t>ComboBox</w:t>
      </w:r>
      <w:r>
        <w:t xml:space="preserve"> и </w:t>
      </w:r>
      <w:r>
        <w:rPr>
          <w:lang w:val="en-US"/>
        </w:rPr>
        <w:t>TextBlock</w:t>
      </w:r>
    </w:p>
    <w:p w14:paraId="44C62163" w14:textId="77777777" w:rsidR="00765E98" w:rsidRDefault="00765E98" w:rsidP="00765E98">
      <w:pPr>
        <w:pStyle w:val="2"/>
        <w:numPr>
          <w:ilvl w:val="2"/>
          <w:numId w:val="6"/>
        </w:numPr>
      </w:pPr>
      <w:r>
        <w:t>Создать</w:t>
      </w:r>
      <w:r w:rsidRPr="003C576A">
        <w:t xml:space="preserve"> </w:t>
      </w:r>
      <w:r>
        <w:t>в</w:t>
      </w:r>
      <w:r w:rsidRPr="003C576A">
        <w:t xml:space="preserve"> </w:t>
      </w:r>
      <w:r>
        <w:rPr>
          <w:lang w:val="en-US"/>
        </w:rPr>
        <w:t>ControlsViewModel</w:t>
      </w:r>
      <w:r w:rsidRPr="003C576A">
        <w:t xml:space="preserve"> </w:t>
      </w:r>
      <w:r>
        <w:t>свойство</w:t>
      </w:r>
      <w:r w:rsidRPr="003C576A">
        <w:t xml:space="preserve"> </w:t>
      </w:r>
      <w:r>
        <w:rPr>
          <w:lang w:val="en-US"/>
        </w:rPr>
        <w:t>Languages</w:t>
      </w:r>
      <w:r w:rsidRPr="003C576A">
        <w:t xml:space="preserve">, </w:t>
      </w:r>
      <w:r>
        <w:t xml:space="preserve">содержащее список языков программирования, и поле </w:t>
      </w:r>
      <w:r>
        <w:rPr>
          <w:lang w:val="en-US"/>
        </w:rPr>
        <w:t>selectedLanguage</w:t>
      </w:r>
      <w:r>
        <w:t xml:space="preserve">, помеченное атрибутом </w:t>
      </w:r>
      <w:r>
        <w:rPr>
          <w:lang w:val="en-US"/>
        </w:rPr>
        <w:t>ObservableProperty</w:t>
      </w:r>
      <w:r>
        <w:t>.</w:t>
      </w:r>
    </w:p>
    <w:p w14:paraId="7FFBA77B" w14:textId="77777777" w:rsidR="00765E98" w:rsidRPr="003C576A" w:rsidRDefault="00765E98" w:rsidP="00765E98">
      <w:pPr>
        <w:pStyle w:val="2"/>
        <w:numPr>
          <w:ilvl w:val="2"/>
          <w:numId w:val="6"/>
        </w:numPr>
      </w:pPr>
      <w:r>
        <w:t xml:space="preserve">Осуществить привязку свойств к </w:t>
      </w:r>
      <w:r w:rsidRPr="00C90AF3">
        <w:rPr>
          <w:lang w:val="en-US"/>
        </w:rPr>
        <w:t>ComboBox</w:t>
      </w:r>
      <w:r w:rsidRPr="00F45858">
        <w:t xml:space="preserve"> </w:t>
      </w:r>
      <w:r>
        <w:t xml:space="preserve">для выбора языка, и </w:t>
      </w:r>
      <w:r>
        <w:rPr>
          <w:lang w:val="en-US"/>
        </w:rPr>
        <w:t>TextBlock</w:t>
      </w:r>
      <w:r w:rsidRPr="00F45858">
        <w:t xml:space="preserve"> </w:t>
      </w:r>
      <w:r>
        <w:t>для отображения выбранного</w:t>
      </w:r>
      <w:r w:rsidRPr="00B868B4">
        <w:t xml:space="preserve">. </w:t>
      </w:r>
      <w:r>
        <w:t>Протестировать их работу</w:t>
      </w:r>
    </w:p>
    <w:p w14:paraId="745515B0" w14:textId="77777777" w:rsidR="00765E98" w:rsidRDefault="00765E98" w:rsidP="00765E98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7F2DF273" w14:textId="77777777" w:rsidR="00765E98" w:rsidRDefault="00765E98" w:rsidP="00765E98">
      <w:pPr>
        <w:pStyle w:val="2"/>
        <w:rPr>
          <w:lang w:val="en-US"/>
        </w:rPr>
      </w:pPr>
      <w:r w:rsidRPr="008E1493">
        <w:t>Применение Slider</w:t>
      </w:r>
    </w:p>
    <w:p w14:paraId="20BB2D2D" w14:textId="77777777" w:rsidR="00765E98" w:rsidRPr="004C0EA0" w:rsidRDefault="00765E98" w:rsidP="00765E98">
      <w:pPr>
        <w:pStyle w:val="2"/>
        <w:numPr>
          <w:ilvl w:val="2"/>
          <w:numId w:val="6"/>
        </w:numPr>
      </w:pPr>
      <w:r>
        <w:t>Расположить на странице</w:t>
      </w:r>
      <w:r w:rsidRPr="00FB7FA6">
        <w:t xml:space="preserve"> </w:t>
      </w:r>
      <w:r w:rsidRPr="008E1493">
        <w:t>Slider</w:t>
      </w:r>
      <w:r>
        <w:t xml:space="preserve"> и </w:t>
      </w:r>
      <w:r>
        <w:rPr>
          <w:lang w:val="en-US"/>
        </w:rPr>
        <w:t>Rectange</w:t>
      </w:r>
      <w:r>
        <w:t>, залитый цветом</w:t>
      </w:r>
    </w:p>
    <w:p w14:paraId="47C0D384" w14:textId="77777777" w:rsidR="00765E98" w:rsidRPr="00610F11" w:rsidRDefault="00765E98" w:rsidP="00765E98">
      <w:pPr>
        <w:pStyle w:val="2"/>
        <w:numPr>
          <w:ilvl w:val="2"/>
          <w:numId w:val="6"/>
        </w:numPr>
      </w:pPr>
      <w:r>
        <w:t xml:space="preserve">В зависимости от значения слайдера необходимо изменять прозрачность </w:t>
      </w:r>
      <w:r>
        <w:rPr>
          <w:lang w:val="en-US"/>
        </w:rPr>
        <w:t>Rectange</w:t>
      </w:r>
      <w:r>
        <w:t>.</w:t>
      </w:r>
    </w:p>
    <w:p w14:paraId="4B7F4352" w14:textId="77777777" w:rsidR="00765E98" w:rsidRDefault="00765E98" w:rsidP="00765E98"/>
    <w:p w14:paraId="6C468EDB" w14:textId="77777777" w:rsidR="00765E98" w:rsidRDefault="00765E98" w:rsidP="00765E98">
      <w:pPr>
        <w:pStyle w:val="2"/>
        <w:rPr>
          <w:lang w:val="en-US"/>
        </w:rPr>
      </w:pPr>
      <w:r w:rsidRPr="008E1493">
        <w:t xml:space="preserve">Применение </w:t>
      </w:r>
      <w:r w:rsidRPr="003406A0">
        <w:t>ToggleSwitch</w:t>
      </w:r>
    </w:p>
    <w:p w14:paraId="69E3613D" w14:textId="77777777" w:rsidR="00765E98" w:rsidRPr="0057701B" w:rsidRDefault="00765E98" w:rsidP="00765E98">
      <w:pPr>
        <w:pStyle w:val="2"/>
        <w:numPr>
          <w:ilvl w:val="2"/>
          <w:numId w:val="6"/>
        </w:numPr>
      </w:pPr>
      <w:r>
        <w:t>Расположить на странице</w:t>
      </w:r>
      <w:r w:rsidRPr="00FB7FA6">
        <w:t xml:space="preserve"> </w:t>
      </w:r>
      <w:r w:rsidRPr="003406A0">
        <w:t>ToggleSwitch</w:t>
      </w:r>
      <w:r>
        <w:t xml:space="preserve">, установить для него значение </w:t>
      </w:r>
      <w:r w:rsidRPr="0004755B">
        <w:rPr>
          <w:lang w:val="en-US"/>
        </w:rPr>
        <w:t>OnContent</w:t>
      </w:r>
      <w:r>
        <w:t xml:space="preserve"> и </w:t>
      </w:r>
      <w:r w:rsidRPr="0004755B">
        <w:rPr>
          <w:lang w:val="en-US"/>
        </w:rPr>
        <w:t>OffContent</w:t>
      </w:r>
      <w:r>
        <w:t>, для отображения текста Включено/Выключено</w:t>
      </w:r>
    </w:p>
    <w:p w14:paraId="531660C3" w14:textId="77777777" w:rsidR="00765E98" w:rsidRPr="00664733" w:rsidRDefault="00765E98" w:rsidP="00765E98">
      <w:pPr>
        <w:ind w:firstLine="0"/>
      </w:pPr>
    </w:p>
    <w:p w14:paraId="1C8AFF7E" w14:textId="77777777" w:rsidR="00765E98" w:rsidRDefault="00765E98" w:rsidP="00765E98">
      <w:pPr>
        <w:pStyle w:val="2"/>
      </w:pPr>
      <w:r>
        <w:t>Валидация свойств</w:t>
      </w:r>
    </w:p>
    <w:p w14:paraId="1B7858C5" w14:textId="77777777" w:rsidR="00765E98" w:rsidRDefault="00765E98" w:rsidP="00765E98">
      <w:pPr>
        <w:pStyle w:val="2"/>
        <w:numPr>
          <w:ilvl w:val="2"/>
          <w:numId w:val="6"/>
        </w:numPr>
        <w:rPr>
          <w:lang w:val="en-US"/>
        </w:rPr>
      </w:pPr>
      <w:r>
        <w:t>Создайте</w:t>
      </w:r>
      <w:r w:rsidRPr="00214AD5">
        <w:rPr>
          <w:lang w:val="en-US"/>
        </w:rPr>
        <w:t xml:space="preserve"> </w:t>
      </w:r>
      <w:r>
        <w:t>новую</w:t>
      </w:r>
      <w:r w:rsidRPr="00214AD5">
        <w:rPr>
          <w:lang w:val="en-US"/>
        </w:rPr>
        <w:t xml:space="preserve"> </w:t>
      </w:r>
      <w:r>
        <w:t>страницу</w:t>
      </w:r>
      <w:r w:rsidRPr="00214AD5">
        <w:rPr>
          <w:lang w:val="en-US"/>
        </w:rPr>
        <w:t xml:space="preserve"> </w:t>
      </w:r>
      <w:r>
        <w:rPr>
          <w:lang w:val="en-US"/>
        </w:rPr>
        <w:t>Avalonia</w:t>
      </w:r>
      <w:r w:rsidRPr="00214AD5">
        <w:rPr>
          <w:lang w:val="en-US"/>
        </w:rPr>
        <w:t xml:space="preserve"> (</w:t>
      </w:r>
      <w:r>
        <w:rPr>
          <w:lang w:val="en-US"/>
        </w:rPr>
        <w:t>UserControl</w:t>
      </w:r>
      <w:r w:rsidRPr="00214AD5">
        <w:rPr>
          <w:lang w:val="en-US"/>
        </w:rPr>
        <w:t xml:space="preserve">) </w:t>
      </w:r>
      <w:r>
        <w:rPr>
          <w:lang w:val="en-US"/>
        </w:rPr>
        <w:t>–</w:t>
      </w:r>
      <w:r w:rsidRPr="00214AD5">
        <w:rPr>
          <w:lang w:val="en-US"/>
        </w:rPr>
        <w:t xml:space="preserve"> </w:t>
      </w:r>
      <w:r>
        <w:rPr>
          <w:lang w:val="en-US"/>
        </w:rPr>
        <w:t xml:space="preserve">RegistrationView. </w:t>
      </w:r>
      <w:r>
        <w:t>На странице расположите следующие элементы</w:t>
      </w:r>
      <w:r>
        <w:rPr>
          <w:lang w:val="en-US"/>
        </w:rPr>
        <w:t>:</w:t>
      </w:r>
    </w:p>
    <w:p w14:paraId="72F248CB" w14:textId="77777777" w:rsidR="00765E98" w:rsidRDefault="00765E98" w:rsidP="00765E98">
      <w:r>
        <w:lastRenderedPageBreak/>
        <w:t>Поле ввода логина</w:t>
      </w:r>
    </w:p>
    <w:p w14:paraId="53DF7BAC" w14:textId="77777777" w:rsidR="00765E98" w:rsidRDefault="00765E98" w:rsidP="00765E98">
      <w:r>
        <w:t>Поле ввода пароля</w:t>
      </w:r>
    </w:p>
    <w:p w14:paraId="3F984CED" w14:textId="77777777" w:rsidR="00765E98" w:rsidRDefault="00765E98" w:rsidP="00765E98">
      <w:r>
        <w:t>Поле ввода подтверждения пароля</w:t>
      </w:r>
    </w:p>
    <w:p w14:paraId="50CBF8F6" w14:textId="77777777" w:rsidR="00765E98" w:rsidRDefault="00765E98" w:rsidP="00765E98">
      <w:pPr>
        <w:rPr>
          <w:lang w:val="en-US"/>
        </w:rPr>
      </w:pPr>
      <w:r>
        <w:t xml:space="preserve">Поле ввода </w:t>
      </w:r>
      <w:r>
        <w:rPr>
          <w:lang w:val="en-US"/>
        </w:rPr>
        <w:t>email</w:t>
      </w:r>
    </w:p>
    <w:p w14:paraId="3C1ADF8B" w14:textId="77777777" w:rsidR="00765E98" w:rsidRDefault="00765E98" w:rsidP="00765E98">
      <w:r>
        <w:t>Поле ввода номера телефона</w:t>
      </w:r>
    </w:p>
    <w:p w14:paraId="6DFE99BB" w14:textId="77777777" w:rsidR="00765E98" w:rsidRPr="00466F93" w:rsidRDefault="00765E98" w:rsidP="00765E98">
      <w:pPr>
        <w:pStyle w:val="2"/>
        <w:numPr>
          <w:ilvl w:val="2"/>
          <w:numId w:val="6"/>
        </w:numPr>
      </w:pPr>
      <w:r>
        <w:t xml:space="preserve">Создайте класс </w:t>
      </w:r>
      <w:r>
        <w:rPr>
          <w:lang w:val="en-US"/>
        </w:rPr>
        <w:t>UserCreditionals</w:t>
      </w:r>
      <w:r>
        <w:t>,</w:t>
      </w:r>
      <w:r w:rsidRPr="005A6D80">
        <w:t xml:space="preserve"> </w:t>
      </w:r>
      <w:r>
        <w:t xml:space="preserve">унаследованный от </w:t>
      </w:r>
      <w:r>
        <w:rPr>
          <w:lang w:val="en-US"/>
        </w:rPr>
        <w:t>ObservableValidator</w:t>
      </w:r>
    </w:p>
    <w:p w14:paraId="5B5C8AA6" w14:textId="77777777" w:rsidR="00765E98" w:rsidRDefault="00765E98" w:rsidP="00765E98">
      <w:pPr>
        <w:pStyle w:val="2"/>
        <w:numPr>
          <w:ilvl w:val="2"/>
          <w:numId w:val="6"/>
        </w:numPr>
      </w:pPr>
      <w:r>
        <w:t>Определите в классе поля для всех необходимых свойств привязки:</w:t>
      </w:r>
    </w:p>
    <w:p w14:paraId="083FFBEB" w14:textId="77777777" w:rsidR="00765E98" w:rsidRPr="00EE3185" w:rsidRDefault="00765E98" w:rsidP="00765E98">
      <w:pPr>
        <w:pStyle w:val="ad"/>
        <w:rPr>
          <w:lang w:val="ru-RU"/>
        </w:rPr>
      </w:pPr>
      <w:r w:rsidRPr="00EE3185">
        <w:rPr>
          <w:lang w:val="ru-RU"/>
        </w:rPr>
        <w:t>[</w:t>
      </w:r>
      <w:r>
        <w:t>ObservableProperty</w:t>
      </w:r>
      <w:r w:rsidRPr="00EE3185">
        <w:rPr>
          <w:lang w:val="ru-RU"/>
        </w:rPr>
        <w:t>]</w:t>
      </w:r>
    </w:p>
    <w:p w14:paraId="19B01248" w14:textId="77777777" w:rsidR="00765E98" w:rsidRPr="00EE3185" w:rsidRDefault="00765E98" w:rsidP="00765E98">
      <w:pPr>
        <w:pStyle w:val="ad"/>
        <w:rPr>
          <w:lang w:val="ru-RU"/>
        </w:rPr>
      </w:pPr>
      <w:r w:rsidRPr="00EE3185">
        <w:rPr>
          <w:lang w:val="ru-RU"/>
        </w:rPr>
        <w:t>[</w:t>
      </w:r>
      <w:r>
        <w:t>NotifyDataErrorInfo</w:t>
      </w:r>
      <w:r w:rsidRPr="00EE3185">
        <w:rPr>
          <w:lang w:val="ru-RU"/>
        </w:rPr>
        <w:t>]</w:t>
      </w:r>
    </w:p>
    <w:p w14:paraId="12BA1892" w14:textId="77777777" w:rsidR="00765E98" w:rsidRPr="00EE3185" w:rsidRDefault="00765E98" w:rsidP="00765E98">
      <w:pPr>
        <w:pStyle w:val="ad"/>
        <w:rPr>
          <w:lang w:val="ru-RU"/>
        </w:rPr>
      </w:pPr>
      <w:r>
        <w:t>private</w:t>
      </w:r>
      <w:r w:rsidRPr="00EE3185">
        <w:rPr>
          <w:lang w:val="ru-RU"/>
        </w:rPr>
        <w:t xml:space="preserve"> </w:t>
      </w:r>
      <w:r>
        <w:t>string</w:t>
      </w:r>
      <w:r w:rsidRPr="00EE3185">
        <w:rPr>
          <w:lang w:val="ru-RU"/>
        </w:rPr>
        <w:t xml:space="preserve"> </w:t>
      </w:r>
      <w:r>
        <w:t>name</w:t>
      </w:r>
      <w:r w:rsidRPr="00EE3185">
        <w:rPr>
          <w:lang w:val="ru-RU"/>
        </w:rPr>
        <w:t>;</w:t>
      </w:r>
    </w:p>
    <w:p w14:paraId="084D464D" w14:textId="77777777" w:rsidR="00765E98" w:rsidRPr="00580673" w:rsidRDefault="00765E98" w:rsidP="00765E98">
      <w:r w:rsidRPr="00C15B8C">
        <w:rPr>
          <w:lang w:val="en-US"/>
        </w:rPr>
        <w:t>NotifyDataErrorInfo</w:t>
      </w:r>
      <w:r w:rsidRPr="00580673">
        <w:t xml:space="preserve"> </w:t>
      </w:r>
      <w:r>
        <w:t>используется</w:t>
      </w:r>
      <w:r w:rsidRPr="00580673">
        <w:t xml:space="preserve"> </w:t>
      </w:r>
      <w:r>
        <w:t>для</w:t>
      </w:r>
      <w:r w:rsidRPr="00580673">
        <w:t xml:space="preserve"> </w:t>
      </w:r>
      <w:r>
        <w:t>оповещения о изменении ошибок валидации при изменении значения свойства.</w:t>
      </w:r>
    </w:p>
    <w:p w14:paraId="178EA05D" w14:textId="77777777" w:rsidR="00765E98" w:rsidRDefault="00765E98" w:rsidP="00765E98">
      <w:pPr>
        <w:pStyle w:val="2"/>
        <w:numPr>
          <w:ilvl w:val="2"/>
          <w:numId w:val="6"/>
        </w:numPr>
      </w:pPr>
      <w:r>
        <w:t>Создайте</w:t>
      </w:r>
      <w:r w:rsidRPr="00580673">
        <w:t xml:space="preserve"> </w:t>
      </w:r>
      <w:r>
        <w:t>новый</w:t>
      </w:r>
      <w:r w:rsidRPr="00580673">
        <w:t xml:space="preserve"> </w:t>
      </w:r>
      <w:r w:rsidRPr="00001270">
        <w:rPr>
          <w:lang w:val="en-US"/>
        </w:rPr>
        <w:t>ViewModel</w:t>
      </w:r>
      <w:r w:rsidRPr="00580673">
        <w:t xml:space="preserve"> – </w:t>
      </w:r>
      <w:r w:rsidRPr="00001270">
        <w:rPr>
          <w:lang w:val="en-US"/>
        </w:rPr>
        <w:t>RegistrationViewModel</w:t>
      </w:r>
      <w:r w:rsidRPr="00580673">
        <w:t xml:space="preserve">. </w:t>
      </w:r>
      <w:r>
        <w:t xml:space="preserve">Определите в ней свойство для привязки типа </w:t>
      </w:r>
      <w:r>
        <w:rPr>
          <w:lang w:val="en-US"/>
        </w:rPr>
        <w:t>UserCreditionals</w:t>
      </w:r>
      <w:r>
        <w:t>.</w:t>
      </w:r>
    </w:p>
    <w:p w14:paraId="55AABF97" w14:textId="77777777" w:rsidR="00765E98" w:rsidRDefault="00765E98" w:rsidP="00765E98">
      <w:pPr>
        <w:pStyle w:val="2"/>
        <w:numPr>
          <w:ilvl w:val="2"/>
          <w:numId w:val="6"/>
        </w:numPr>
      </w:pPr>
      <w:r>
        <w:t xml:space="preserve">Используя атрибуты валидации, установите в </w:t>
      </w:r>
      <w:r>
        <w:rPr>
          <w:lang w:val="en-US"/>
        </w:rPr>
        <w:t>UserCreditionals</w:t>
      </w:r>
      <w:r>
        <w:t xml:space="preserve"> следующие ограничения:</w:t>
      </w:r>
    </w:p>
    <w:p w14:paraId="1284D95A" w14:textId="77777777" w:rsidR="00765E98" w:rsidRDefault="00765E98" w:rsidP="00765E98">
      <w:r>
        <w:t>Логин может содержать только латинские буквы, цифры и нижнее подчеркивание, длина логина – не менее 3 символов и не более 20</w:t>
      </w:r>
    </w:p>
    <w:p w14:paraId="0D930ED7" w14:textId="77777777" w:rsidR="00765E98" w:rsidRDefault="00765E98" w:rsidP="00765E98">
      <w:r>
        <w:t>Пароль должен быть длиной не менее 8 символов, содержать латинские буквы верхнего и нижнего регистра, спецсимволы</w:t>
      </w:r>
    </w:p>
    <w:p w14:paraId="5DAD09F9" w14:textId="77777777" w:rsidR="00765E98" w:rsidRDefault="00765E98" w:rsidP="00765E98">
      <w:r>
        <w:rPr>
          <w:lang w:val="en-US"/>
        </w:rPr>
        <w:t>Email</w:t>
      </w:r>
      <w:r w:rsidRPr="004435D2">
        <w:t xml:space="preserve"> </w:t>
      </w:r>
      <w:r>
        <w:t xml:space="preserve">должен содержать корректный </w:t>
      </w:r>
      <w:r>
        <w:rPr>
          <w:lang w:val="en-US"/>
        </w:rPr>
        <w:t>email</w:t>
      </w:r>
      <w:r>
        <w:t>, а номер телефона - корректный номер.</w:t>
      </w:r>
    </w:p>
    <w:p w14:paraId="52647451" w14:textId="77777777" w:rsidR="00765E98" w:rsidRDefault="00765E98" w:rsidP="00765E98">
      <w:r>
        <w:t>Все поля должны быть заполнены.</w:t>
      </w:r>
    </w:p>
    <w:p w14:paraId="72CF1F9D" w14:textId="77777777" w:rsidR="00765E98" w:rsidRDefault="00765E98" w:rsidP="00765E98">
      <w:pPr>
        <w:pStyle w:val="2"/>
        <w:numPr>
          <w:ilvl w:val="2"/>
          <w:numId w:val="6"/>
        </w:numPr>
      </w:pPr>
      <w:r>
        <w:t>Проверить работу валидаторов полей ввода.</w:t>
      </w:r>
    </w:p>
    <w:p w14:paraId="0EFCC239" w14:textId="77777777" w:rsidR="00765E98" w:rsidRPr="003500DC" w:rsidRDefault="00765E98" w:rsidP="00765E98">
      <w:pPr>
        <w:pStyle w:val="1"/>
      </w:pPr>
      <w:r w:rsidRPr="003500DC">
        <w:t>Порядок выполнения работы</w:t>
      </w:r>
    </w:p>
    <w:p w14:paraId="11B3C5AC" w14:textId="77777777" w:rsidR="00765E98" w:rsidRPr="003500DC" w:rsidRDefault="00765E98" w:rsidP="00765E98">
      <w:pPr>
        <w:pStyle w:val="2"/>
      </w:pPr>
      <w:r w:rsidRPr="003500DC">
        <w:t>Выполнить все задания из п.5.</w:t>
      </w:r>
    </w:p>
    <w:p w14:paraId="38B31D78" w14:textId="77777777" w:rsidR="00765E98" w:rsidRPr="003500DC" w:rsidRDefault="00765E98" w:rsidP="00765E98">
      <w:pPr>
        <w:pStyle w:val="2"/>
      </w:pPr>
      <w:r w:rsidRPr="003500DC">
        <w:t>Ответить на контрольные вопросы.</w:t>
      </w:r>
    </w:p>
    <w:p w14:paraId="4A7E5118" w14:textId="77777777" w:rsidR="00765E98" w:rsidRPr="003500DC" w:rsidRDefault="00765E98" w:rsidP="00765E98">
      <w:pPr>
        <w:pStyle w:val="1"/>
      </w:pPr>
      <w:r w:rsidRPr="003500DC">
        <w:t>Содержание отчета</w:t>
      </w:r>
    </w:p>
    <w:p w14:paraId="6AF9F104" w14:textId="77777777" w:rsidR="00765E98" w:rsidRPr="003500DC" w:rsidRDefault="00765E98" w:rsidP="00765E98">
      <w:pPr>
        <w:pStyle w:val="2"/>
      </w:pPr>
      <w:r w:rsidRPr="003500DC">
        <w:t>Титульный лист</w:t>
      </w:r>
    </w:p>
    <w:p w14:paraId="11A0047E" w14:textId="77777777" w:rsidR="00765E98" w:rsidRDefault="00765E98" w:rsidP="00765E98">
      <w:pPr>
        <w:pStyle w:val="2"/>
      </w:pPr>
      <w:r w:rsidRPr="003500DC">
        <w:t>Цель работы</w:t>
      </w:r>
    </w:p>
    <w:p w14:paraId="42D907C0" w14:textId="77777777" w:rsidR="00765E98" w:rsidRDefault="00765E98" w:rsidP="00765E98">
      <w:pPr>
        <w:pStyle w:val="2"/>
      </w:pPr>
      <w:r w:rsidRPr="002F2922">
        <w:t>Ответы на контрольные вопросы</w:t>
      </w:r>
    </w:p>
    <w:p w14:paraId="1B0B3083" w14:textId="77777777" w:rsidR="00765E98" w:rsidRDefault="00765E98" w:rsidP="00765E98">
      <w:pPr>
        <w:pStyle w:val="2"/>
      </w:pPr>
      <w:r w:rsidRPr="003500DC">
        <w:t>Вывод</w:t>
      </w:r>
    </w:p>
    <w:p w14:paraId="1750CA50" w14:textId="77777777" w:rsidR="00765E98" w:rsidRDefault="00765E98" w:rsidP="00765E98">
      <w:pPr>
        <w:pStyle w:val="1"/>
      </w:pPr>
      <w:r w:rsidRPr="009671E3">
        <w:t xml:space="preserve">Контрольные вопросы </w:t>
      </w:r>
    </w:p>
    <w:p w14:paraId="116E25CC" w14:textId="77777777" w:rsidR="00765E98" w:rsidRDefault="00765E98" w:rsidP="00765E98">
      <w:pPr>
        <w:pStyle w:val="2"/>
      </w:pPr>
      <w:r>
        <w:t>Какой элемент управления используется для ввода текстовых данных?</w:t>
      </w:r>
    </w:p>
    <w:p w14:paraId="49ACC891" w14:textId="77777777" w:rsidR="00765E98" w:rsidRDefault="00765E98" w:rsidP="00765E98">
      <w:pPr>
        <w:pStyle w:val="2"/>
      </w:pPr>
      <w:r>
        <w:t>Какие элементы управления используются для выбора одного или нескольких вариантов из списка?</w:t>
      </w:r>
    </w:p>
    <w:p w14:paraId="04974B21" w14:textId="77777777" w:rsidR="00765E98" w:rsidRPr="003500DC" w:rsidRDefault="00765E98" w:rsidP="00765E98">
      <w:pPr>
        <w:pStyle w:val="2"/>
      </w:pPr>
      <w:r>
        <w:t>От какого класса должны наследоваться классы с поддержкой валидации?</w:t>
      </w:r>
    </w:p>
    <w:p w14:paraId="2E10E0B6" w14:textId="6D10F571" w:rsidR="00C3136B" w:rsidRPr="00434A8B" w:rsidRDefault="00C3136B" w:rsidP="00C3136B">
      <w:pPr>
        <w:pStyle w:val="10"/>
        <w:tabs>
          <w:tab w:val="clear" w:pos="709"/>
        </w:tabs>
      </w:pPr>
      <w:bookmarkStart w:id="2" w:name="_Toc197367205"/>
      <w:r w:rsidRPr="00F45029">
        <w:lastRenderedPageBreak/>
        <w:t>Практическ</w:t>
      </w:r>
      <w:r>
        <w:t>ая</w:t>
      </w:r>
      <w:r w:rsidRPr="00F45029">
        <w:t xml:space="preserve"> работ</w:t>
      </w:r>
      <w:r>
        <w:t>а</w:t>
      </w:r>
      <w:r w:rsidRPr="00F45029">
        <w:t xml:space="preserve"> №</w:t>
      </w:r>
      <w:r>
        <w:t>21</w:t>
      </w:r>
      <w:r>
        <w:br/>
      </w:r>
      <w:r w:rsidR="00EF2800" w:rsidRPr="00EF2800">
        <w:t>Применение страничной навигации</w:t>
      </w:r>
      <w:bookmarkEnd w:id="2"/>
    </w:p>
    <w:p w14:paraId="58896AFA" w14:textId="77777777" w:rsidR="00C3136B" w:rsidRPr="00F45029" w:rsidRDefault="00C3136B" w:rsidP="00C3136B">
      <w:pPr>
        <w:pStyle w:val="1"/>
        <w:numPr>
          <w:ilvl w:val="0"/>
          <w:numId w:val="24"/>
        </w:numPr>
      </w:pPr>
      <w:r w:rsidRPr="00F45029">
        <w:t>Цель работы</w:t>
      </w:r>
    </w:p>
    <w:p w14:paraId="2AD9CFE3" w14:textId="77777777" w:rsidR="00C3136B" w:rsidRPr="002248EC" w:rsidRDefault="00C3136B" w:rsidP="00C3136B">
      <w:pPr>
        <w:pStyle w:val="2"/>
      </w:pPr>
      <w:r w:rsidRPr="00C42E00">
        <w:t>Научиться выполнять навигацию по страницам приложения</w:t>
      </w:r>
      <w:r>
        <w:t xml:space="preserve"> </w:t>
      </w:r>
      <w:r w:rsidRPr="002248EC">
        <w:rPr>
          <w:lang w:val="en-US"/>
        </w:rPr>
        <w:t>Avalonia</w:t>
      </w:r>
      <w:r w:rsidRPr="002248EC">
        <w:t xml:space="preserve"> </w:t>
      </w:r>
      <w:r w:rsidRPr="002248EC">
        <w:rPr>
          <w:lang w:val="en-US"/>
        </w:rPr>
        <w:t>U</w:t>
      </w:r>
      <w:r>
        <w:rPr>
          <w:lang w:val="en-US"/>
        </w:rPr>
        <w:t>I</w:t>
      </w:r>
      <w:r w:rsidRPr="002248EC">
        <w:t>.</w:t>
      </w:r>
    </w:p>
    <w:p w14:paraId="010913DB" w14:textId="77777777" w:rsidR="00C3136B" w:rsidRPr="00F45029" w:rsidRDefault="00C3136B" w:rsidP="00C3136B">
      <w:pPr>
        <w:pStyle w:val="1"/>
      </w:pPr>
      <w:r w:rsidRPr="00F45029">
        <w:t>Литература</w:t>
      </w:r>
    </w:p>
    <w:p w14:paraId="544B6A9C" w14:textId="77777777" w:rsidR="00C3136B" w:rsidRPr="00F45029" w:rsidRDefault="00C3136B" w:rsidP="00C3136B">
      <w:pPr>
        <w:pStyle w:val="2"/>
        <w:rPr>
          <w:lang w:val="en-US"/>
        </w:rPr>
      </w:pPr>
      <w:r w:rsidRPr="00F45029">
        <w:rPr>
          <w:lang w:val="en-US"/>
        </w:rPr>
        <w:t xml:space="preserve">Avalonia documentation – </w:t>
      </w:r>
      <w:r w:rsidRPr="00F45029">
        <w:t>Текст</w:t>
      </w:r>
      <w:r w:rsidRPr="00F45029">
        <w:rPr>
          <w:lang w:val="en-US"/>
        </w:rPr>
        <w:t xml:space="preserve"> : </w:t>
      </w:r>
      <w:r w:rsidRPr="00F45029">
        <w:t>электронный</w:t>
      </w:r>
      <w:r w:rsidRPr="00F45029">
        <w:rPr>
          <w:lang w:val="en-US"/>
        </w:rPr>
        <w:t xml:space="preserve"> // AvaloniaUI, 2024. – URL: https://docs.avaloniaui.net/</w:t>
      </w:r>
    </w:p>
    <w:p w14:paraId="6C45C966" w14:textId="77777777" w:rsidR="00C3136B" w:rsidRPr="00F45029" w:rsidRDefault="00C3136B" w:rsidP="00C3136B">
      <w:pPr>
        <w:pStyle w:val="1"/>
      </w:pPr>
      <w:r w:rsidRPr="00F45029">
        <w:t>Подготовка к работе</w:t>
      </w:r>
    </w:p>
    <w:p w14:paraId="4C4C347B" w14:textId="77777777" w:rsidR="00C3136B" w:rsidRPr="00F45029" w:rsidRDefault="00C3136B" w:rsidP="00C3136B">
      <w:pPr>
        <w:pStyle w:val="2"/>
      </w:pPr>
      <w:r w:rsidRPr="00F45029">
        <w:t>Повторить теоретический материал (см.п.2).</w:t>
      </w:r>
    </w:p>
    <w:p w14:paraId="22863837" w14:textId="77777777" w:rsidR="00C3136B" w:rsidRPr="00F45029" w:rsidRDefault="00C3136B" w:rsidP="00C3136B">
      <w:pPr>
        <w:pStyle w:val="2"/>
      </w:pPr>
      <w:r w:rsidRPr="00F45029">
        <w:t>Изучить описание лабораторной работы.</w:t>
      </w:r>
    </w:p>
    <w:p w14:paraId="12274E2E" w14:textId="77777777" w:rsidR="00C3136B" w:rsidRPr="00F45029" w:rsidRDefault="00C3136B" w:rsidP="00C3136B">
      <w:pPr>
        <w:pStyle w:val="1"/>
      </w:pPr>
      <w:r w:rsidRPr="00F45029">
        <w:t>Основное оборудование</w:t>
      </w:r>
    </w:p>
    <w:p w14:paraId="08EEF708" w14:textId="77777777" w:rsidR="00C3136B" w:rsidRPr="00F45029" w:rsidRDefault="00C3136B" w:rsidP="00C3136B">
      <w:pPr>
        <w:pStyle w:val="2"/>
      </w:pPr>
      <w:r w:rsidRPr="00F45029">
        <w:t>Персональный компьютер.</w:t>
      </w:r>
    </w:p>
    <w:p w14:paraId="5287A9D9" w14:textId="77777777" w:rsidR="00C3136B" w:rsidRPr="00F45029" w:rsidRDefault="00C3136B" w:rsidP="00C3136B">
      <w:pPr>
        <w:pStyle w:val="1"/>
      </w:pPr>
      <w:r w:rsidRPr="00F45029">
        <w:t>Задание</w:t>
      </w:r>
    </w:p>
    <w:p w14:paraId="398BCFA9" w14:textId="77777777" w:rsidR="00C3136B" w:rsidRPr="0089358A" w:rsidRDefault="00C3136B" w:rsidP="00C3136B">
      <w:pPr>
        <w:pStyle w:val="2"/>
      </w:pPr>
      <w:r w:rsidRPr="0089358A">
        <w:rPr>
          <w:highlight w:val="white"/>
        </w:rPr>
        <w:t>ViewLocator</w:t>
      </w:r>
      <w:r w:rsidRPr="0089358A">
        <w:rPr>
          <w:color w:val="000000"/>
          <w:highlight w:val="white"/>
        </w:rPr>
        <w:t xml:space="preserve"> </w:t>
      </w:r>
    </w:p>
    <w:p w14:paraId="43AA5A77" w14:textId="77777777" w:rsidR="00C3136B" w:rsidRDefault="00C3136B" w:rsidP="00C3136B">
      <w:pPr>
        <w:pStyle w:val="2"/>
        <w:numPr>
          <w:ilvl w:val="2"/>
          <w:numId w:val="6"/>
        </w:numPr>
      </w:pPr>
      <w:r>
        <w:t>Создайте в корне проекта класс со следующим содержимым:</w:t>
      </w:r>
    </w:p>
    <w:p w14:paraId="795D596C" w14:textId="77777777" w:rsidR="00C3136B" w:rsidRPr="00EE6394" w:rsidRDefault="00C3136B" w:rsidP="00C3136B">
      <w:pPr>
        <w:pStyle w:val="ad"/>
        <w:rPr>
          <w:highlight w:val="white"/>
        </w:rPr>
      </w:pPr>
      <w:r w:rsidRPr="00EE6394">
        <w:rPr>
          <w:color w:val="0000FF"/>
          <w:highlight w:val="white"/>
        </w:rPr>
        <w:t>public</w:t>
      </w:r>
      <w:r w:rsidRPr="00EE6394">
        <w:rPr>
          <w:color w:val="000000"/>
          <w:highlight w:val="white"/>
        </w:rPr>
        <w:t xml:space="preserve"> </w:t>
      </w:r>
      <w:r w:rsidRPr="00EE6394">
        <w:rPr>
          <w:color w:val="0000FF"/>
          <w:highlight w:val="white"/>
        </w:rPr>
        <w:t>class</w:t>
      </w:r>
      <w:r w:rsidRPr="00EE6394">
        <w:rPr>
          <w:color w:val="000000"/>
          <w:highlight w:val="white"/>
        </w:rPr>
        <w:t xml:space="preserve"> </w:t>
      </w:r>
      <w:r w:rsidRPr="00EE6394">
        <w:rPr>
          <w:highlight w:val="white"/>
        </w:rPr>
        <w:t>ViewLocator</w:t>
      </w:r>
      <w:r w:rsidRPr="00EE6394">
        <w:rPr>
          <w:color w:val="000000"/>
          <w:highlight w:val="white"/>
        </w:rPr>
        <w:t xml:space="preserve"> : </w:t>
      </w:r>
      <w:r w:rsidRPr="00EE6394">
        <w:rPr>
          <w:highlight w:val="white"/>
        </w:rPr>
        <w:t>IDataTemplate</w:t>
      </w:r>
    </w:p>
    <w:p w14:paraId="0D3C8E68" w14:textId="77777777" w:rsidR="00C3136B" w:rsidRPr="00EE6394" w:rsidRDefault="00C3136B" w:rsidP="00C3136B">
      <w:pPr>
        <w:pStyle w:val="ad"/>
        <w:rPr>
          <w:color w:val="000000"/>
          <w:highlight w:val="white"/>
        </w:rPr>
      </w:pPr>
      <w:r w:rsidRPr="00EE6394">
        <w:rPr>
          <w:color w:val="000000"/>
          <w:highlight w:val="white"/>
        </w:rPr>
        <w:t>{</w:t>
      </w:r>
    </w:p>
    <w:p w14:paraId="672FDD28" w14:textId="77777777" w:rsidR="00C3136B" w:rsidRPr="008F4996" w:rsidRDefault="00C3136B" w:rsidP="00C3136B">
      <w:pPr>
        <w:pStyle w:val="ad"/>
        <w:rPr>
          <w:color w:val="000000"/>
          <w:highlight w:val="white"/>
        </w:rPr>
      </w:pPr>
      <w:r w:rsidRPr="008F4996">
        <w:rPr>
          <w:color w:val="000000"/>
          <w:highlight w:val="white"/>
        </w:rPr>
        <w:tab/>
      </w:r>
      <w:r w:rsidRPr="00EE6394">
        <w:rPr>
          <w:color w:val="0000FF"/>
          <w:highlight w:val="white"/>
        </w:rPr>
        <w:t>public</w:t>
      </w:r>
      <w:r w:rsidRPr="00EE6394">
        <w:rPr>
          <w:color w:val="000000"/>
          <w:highlight w:val="white"/>
        </w:rPr>
        <w:t xml:space="preserve"> </w:t>
      </w:r>
      <w:r w:rsidRPr="00EE6394">
        <w:rPr>
          <w:color w:val="0000FF"/>
          <w:highlight w:val="white"/>
        </w:rPr>
        <w:t>bool</w:t>
      </w:r>
      <w:r w:rsidRPr="00EE6394">
        <w:rPr>
          <w:color w:val="000000"/>
          <w:highlight w:val="white"/>
        </w:rPr>
        <w:t xml:space="preserve"> SupportsRecycling =&gt; </w:t>
      </w:r>
      <w:r w:rsidRPr="00EE6394">
        <w:rPr>
          <w:color w:val="0000FF"/>
          <w:highlight w:val="white"/>
        </w:rPr>
        <w:t>false</w:t>
      </w:r>
      <w:r w:rsidRPr="00EE6394">
        <w:rPr>
          <w:color w:val="000000"/>
          <w:highlight w:val="white"/>
        </w:rPr>
        <w:t>;</w:t>
      </w:r>
    </w:p>
    <w:p w14:paraId="32443C45" w14:textId="77777777" w:rsidR="00C3136B" w:rsidRPr="00EE6394" w:rsidRDefault="00C3136B" w:rsidP="00C3136B">
      <w:pPr>
        <w:pStyle w:val="ad"/>
        <w:rPr>
          <w:color w:val="000000"/>
          <w:highlight w:val="white"/>
        </w:rPr>
      </w:pPr>
      <w:r w:rsidRPr="008F4996">
        <w:rPr>
          <w:color w:val="000000"/>
          <w:highlight w:val="white"/>
        </w:rPr>
        <w:tab/>
      </w:r>
      <w:r w:rsidRPr="00EE6394">
        <w:rPr>
          <w:color w:val="0000FF"/>
          <w:highlight w:val="white"/>
        </w:rPr>
        <w:t>public</w:t>
      </w:r>
      <w:r w:rsidRPr="00EE6394">
        <w:rPr>
          <w:color w:val="000000"/>
          <w:highlight w:val="white"/>
        </w:rPr>
        <w:t xml:space="preserve"> </w:t>
      </w:r>
      <w:r w:rsidRPr="00EE6394">
        <w:rPr>
          <w:highlight w:val="white"/>
        </w:rPr>
        <w:t>Control</w:t>
      </w:r>
      <w:r w:rsidRPr="00EE6394">
        <w:rPr>
          <w:color w:val="000000"/>
          <w:highlight w:val="white"/>
        </w:rPr>
        <w:t xml:space="preserve"> Build(</w:t>
      </w:r>
      <w:r w:rsidRPr="00EE6394">
        <w:rPr>
          <w:color w:val="0000FF"/>
          <w:highlight w:val="white"/>
        </w:rPr>
        <w:t>object</w:t>
      </w:r>
      <w:r w:rsidRPr="00EE6394">
        <w:rPr>
          <w:color w:val="000000"/>
          <w:highlight w:val="white"/>
        </w:rPr>
        <w:t xml:space="preserve"> data)</w:t>
      </w:r>
    </w:p>
    <w:p w14:paraId="7EC8FCC1" w14:textId="77777777" w:rsidR="00C3136B" w:rsidRPr="00EE6394" w:rsidRDefault="00C3136B" w:rsidP="00C3136B">
      <w:pPr>
        <w:pStyle w:val="ad"/>
        <w:rPr>
          <w:color w:val="000000"/>
          <w:highlight w:val="white"/>
        </w:rPr>
      </w:pPr>
      <w:r w:rsidRPr="008F4996">
        <w:rPr>
          <w:color w:val="000000"/>
          <w:highlight w:val="white"/>
        </w:rPr>
        <w:tab/>
      </w:r>
      <w:r w:rsidRPr="00EE6394">
        <w:rPr>
          <w:color w:val="000000"/>
          <w:highlight w:val="white"/>
        </w:rPr>
        <w:t>{</w:t>
      </w:r>
    </w:p>
    <w:p w14:paraId="7F956235" w14:textId="77777777" w:rsidR="00C3136B" w:rsidRPr="008F4996" w:rsidRDefault="00C3136B" w:rsidP="00C3136B">
      <w:pPr>
        <w:pStyle w:val="ad"/>
        <w:rPr>
          <w:color w:val="000000"/>
          <w:highlight w:val="white"/>
        </w:rPr>
      </w:pPr>
      <w:r w:rsidRPr="008F4996">
        <w:rPr>
          <w:color w:val="000000"/>
          <w:highlight w:val="white"/>
        </w:rPr>
        <w:tab/>
      </w:r>
      <w:r w:rsidRPr="008F4996">
        <w:rPr>
          <w:color w:val="000000"/>
          <w:highlight w:val="white"/>
        </w:rPr>
        <w:tab/>
      </w:r>
      <w:r w:rsidRPr="00EE6394">
        <w:rPr>
          <w:color w:val="0000FF"/>
          <w:highlight w:val="white"/>
        </w:rPr>
        <w:t>var</w:t>
      </w:r>
      <w:r w:rsidRPr="00EE6394">
        <w:rPr>
          <w:color w:val="000000"/>
          <w:highlight w:val="white"/>
        </w:rPr>
        <w:t xml:space="preserve"> name =</w:t>
      </w:r>
    </w:p>
    <w:p w14:paraId="20E59340" w14:textId="77777777" w:rsidR="00C3136B" w:rsidRPr="008F4996" w:rsidRDefault="00C3136B" w:rsidP="00C3136B">
      <w:pPr>
        <w:pStyle w:val="ad"/>
        <w:rPr>
          <w:color w:val="000000"/>
          <w:highlight w:val="white"/>
        </w:rPr>
      </w:pPr>
      <w:r w:rsidRPr="008F4996">
        <w:rPr>
          <w:color w:val="000000"/>
          <w:highlight w:val="white"/>
        </w:rPr>
        <w:tab/>
      </w:r>
      <w:r w:rsidRPr="008F4996">
        <w:rPr>
          <w:color w:val="000000"/>
          <w:highlight w:val="white"/>
        </w:rPr>
        <w:tab/>
      </w:r>
      <w:r w:rsidRPr="00EE6394">
        <w:rPr>
          <w:color w:val="000000"/>
          <w:highlight w:val="white"/>
        </w:rPr>
        <w:t>data.GetType().FullName</w:t>
      </w:r>
    </w:p>
    <w:p w14:paraId="224ECBCE" w14:textId="77777777" w:rsidR="00C3136B" w:rsidRPr="00EE6394" w:rsidRDefault="00C3136B" w:rsidP="00C3136B">
      <w:pPr>
        <w:pStyle w:val="ad"/>
        <w:rPr>
          <w:color w:val="000000"/>
          <w:highlight w:val="white"/>
        </w:rPr>
      </w:pPr>
      <w:r w:rsidRPr="008F4996">
        <w:rPr>
          <w:color w:val="000000"/>
          <w:highlight w:val="white"/>
        </w:rPr>
        <w:tab/>
      </w:r>
      <w:r w:rsidRPr="008F4996">
        <w:rPr>
          <w:color w:val="000000"/>
          <w:highlight w:val="white"/>
        </w:rPr>
        <w:tab/>
      </w:r>
      <w:r w:rsidRPr="008F4996">
        <w:rPr>
          <w:color w:val="000000"/>
          <w:highlight w:val="white"/>
        </w:rPr>
        <w:tab/>
      </w:r>
      <w:r w:rsidRPr="00EE6394">
        <w:rPr>
          <w:color w:val="000000"/>
          <w:highlight w:val="white"/>
        </w:rPr>
        <w:t>.Replace(</w:t>
      </w:r>
      <w:r w:rsidRPr="00EE6394">
        <w:rPr>
          <w:color w:val="A31515"/>
          <w:highlight w:val="white"/>
        </w:rPr>
        <w:t>"ViewModel"</w:t>
      </w:r>
      <w:r w:rsidRPr="00EE6394">
        <w:rPr>
          <w:color w:val="000000"/>
          <w:highlight w:val="white"/>
        </w:rPr>
        <w:t xml:space="preserve">, </w:t>
      </w:r>
      <w:r w:rsidRPr="00EE6394">
        <w:rPr>
          <w:color w:val="A31515"/>
          <w:highlight w:val="white"/>
        </w:rPr>
        <w:t>"View"</w:t>
      </w:r>
      <w:r w:rsidRPr="00EE6394">
        <w:rPr>
          <w:color w:val="000000"/>
          <w:highlight w:val="white"/>
        </w:rPr>
        <w:t>);</w:t>
      </w:r>
    </w:p>
    <w:p w14:paraId="43ED513D" w14:textId="77777777" w:rsidR="00C3136B" w:rsidRPr="008F4996" w:rsidRDefault="00C3136B" w:rsidP="00C3136B">
      <w:pPr>
        <w:pStyle w:val="ad"/>
        <w:rPr>
          <w:color w:val="000000"/>
          <w:highlight w:val="white"/>
        </w:rPr>
      </w:pPr>
      <w:r w:rsidRPr="008F4996">
        <w:rPr>
          <w:color w:val="000000"/>
          <w:highlight w:val="white"/>
        </w:rPr>
        <w:tab/>
      </w:r>
      <w:r w:rsidRPr="008F4996">
        <w:rPr>
          <w:color w:val="000000"/>
          <w:highlight w:val="white"/>
        </w:rPr>
        <w:tab/>
      </w:r>
      <w:r w:rsidRPr="00EE6394">
        <w:rPr>
          <w:color w:val="0000FF"/>
          <w:highlight w:val="white"/>
        </w:rPr>
        <w:t>var</w:t>
      </w:r>
      <w:r w:rsidRPr="00EE6394">
        <w:rPr>
          <w:color w:val="000000"/>
          <w:highlight w:val="white"/>
        </w:rPr>
        <w:t xml:space="preserve"> type = </w:t>
      </w:r>
      <w:r w:rsidRPr="00EE6394">
        <w:rPr>
          <w:highlight w:val="white"/>
        </w:rPr>
        <w:t>Type</w:t>
      </w:r>
      <w:r w:rsidRPr="00EE6394">
        <w:rPr>
          <w:color w:val="000000"/>
          <w:highlight w:val="white"/>
        </w:rPr>
        <w:t>.GetType(name);</w:t>
      </w:r>
    </w:p>
    <w:p w14:paraId="02525BDE" w14:textId="77777777" w:rsidR="00C3136B" w:rsidRPr="00EE6394" w:rsidRDefault="00C3136B" w:rsidP="00C3136B">
      <w:pPr>
        <w:pStyle w:val="ad"/>
        <w:rPr>
          <w:color w:val="000000"/>
          <w:highlight w:val="white"/>
        </w:rPr>
      </w:pPr>
      <w:r w:rsidRPr="008F4996">
        <w:rPr>
          <w:color w:val="000000"/>
          <w:highlight w:val="white"/>
        </w:rPr>
        <w:tab/>
      </w:r>
      <w:r w:rsidRPr="008F4996">
        <w:rPr>
          <w:color w:val="000000"/>
          <w:highlight w:val="white"/>
        </w:rPr>
        <w:tab/>
      </w:r>
      <w:r w:rsidRPr="00EE6394">
        <w:rPr>
          <w:color w:val="0000FF"/>
          <w:highlight w:val="white"/>
        </w:rPr>
        <w:t>if</w:t>
      </w:r>
      <w:r w:rsidRPr="00EE6394">
        <w:rPr>
          <w:color w:val="000000"/>
          <w:highlight w:val="white"/>
        </w:rPr>
        <w:t xml:space="preserve"> (type != </w:t>
      </w:r>
      <w:r w:rsidRPr="00EE6394">
        <w:rPr>
          <w:color w:val="0000FF"/>
          <w:highlight w:val="white"/>
        </w:rPr>
        <w:t>null</w:t>
      </w:r>
      <w:r w:rsidRPr="00EE6394">
        <w:rPr>
          <w:color w:val="000000"/>
          <w:highlight w:val="white"/>
        </w:rPr>
        <w:t>)</w:t>
      </w:r>
    </w:p>
    <w:p w14:paraId="2C9B0ACC" w14:textId="77777777" w:rsidR="00C3136B" w:rsidRPr="00EE6394" w:rsidRDefault="00C3136B" w:rsidP="00C3136B">
      <w:pPr>
        <w:pStyle w:val="ad"/>
        <w:rPr>
          <w:color w:val="000000"/>
          <w:highlight w:val="white"/>
        </w:rPr>
      </w:pPr>
      <w:r w:rsidRPr="008F4996">
        <w:rPr>
          <w:color w:val="000000"/>
          <w:highlight w:val="white"/>
        </w:rPr>
        <w:tab/>
      </w:r>
      <w:r w:rsidRPr="008F4996">
        <w:rPr>
          <w:color w:val="000000"/>
          <w:highlight w:val="white"/>
        </w:rPr>
        <w:tab/>
      </w:r>
      <w:r w:rsidRPr="00EE6394">
        <w:rPr>
          <w:color w:val="000000"/>
          <w:highlight w:val="white"/>
        </w:rPr>
        <w:t>{</w:t>
      </w:r>
    </w:p>
    <w:p w14:paraId="52FA01F6" w14:textId="77777777" w:rsidR="00C3136B" w:rsidRPr="008F4996" w:rsidRDefault="00C3136B" w:rsidP="00C3136B">
      <w:pPr>
        <w:pStyle w:val="ad"/>
        <w:rPr>
          <w:highlight w:val="white"/>
        </w:rPr>
      </w:pPr>
      <w:r w:rsidRPr="008F4996">
        <w:rPr>
          <w:color w:val="000000"/>
          <w:highlight w:val="white"/>
        </w:rPr>
        <w:tab/>
      </w:r>
      <w:r w:rsidRPr="008F4996">
        <w:rPr>
          <w:color w:val="000000"/>
          <w:highlight w:val="white"/>
        </w:rPr>
        <w:tab/>
      </w:r>
      <w:r w:rsidRPr="008F4996">
        <w:rPr>
          <w:color w:val="000000"/>
          <w:highlight w:val="white"/>
        </w:rPr>
        <w:tab/>
      </w:r>
      <w:r w:rsidRPr="00EE6394">
        <w:rPr>
          <w:color w:val="0000FF"/>
          <w:highlight w:val="white"/>
        </w:rPr>
        <w:t>return</w:t>
      </w:r>
      <w:r w:rsidRPr="00EE6394">
        <w:rPr>
          <w:color w:val="000000"/>
          <w:highlight w:val="white"/>
        </w:rPr>
        <w:t xml:space="preserve"> (</w:t>
      </w:r>
      <w:r w:rsidRPr="00EE6394">
        <w:rPr>
          <w:highlight w:val="white"/>
        </w:rPr>
        <w:t>Control</w:t>
      </w:r>
      <w:r w:rsidRPr="00EE6394">
        <w:rPr>
          <w:color w:val="000000"/>
          <w:highlight w:val="white"/>
        </w:rPr>
        <w:t>)</w:t>
      </w:r>
      <w:r w:rsidRPr="00EE6394">
        <w:rPr>
          <w:highlight w:val="white"/>
        </w:rPr>
        <w:t>Activator</w:t>
      </w:r>
    </w:p>
    <w:p w14:paraId="5C2A20A5" w14:textId="77777777" w:rsidR="00C3136B" w:rsidRPr="00EE6394" w:rsidRDefault="00C3136B" w:rsidP="00C3136B">
      <w:pPr>
        <w:pStyle w:val="ad"/>
        <w:rPr>
          <w:color w:val="000000"/>
          <w:highlight w:val="white"/>
        </w:rPr>
      </w:pPr>
      <w:r w:rsidRPr="008F4996">
        <w:rPr>
          <w:highlight w:val="white"/>
        </w:rPr>
        <w:tab/>
      </w:r>
      <w:r w:rsidRPr="008F4996">
        <w:rPr>
          <w:highlight w:val="white"/>
        </w:rPr>
        <w:tab/>
      </w:r>
      <w:r w:rsidRPr="008F4996">
        <w:rPr>
          <w:highlight w:val="white"/>
        </w:rPr>
        <w:tab/>
      </w:r>
      <w:r w:rsidRPr="008F4996">
        <w:rPr>
          <w:highlight w:val="white"/>
        </w:rPr>
        <w:tab/>
      </w:r>
      <w:r w:rsidRPr="00EE6394">
        <w:rPr>
          <w:color w:val="000000"/>
          <w:highlight w:val="white"/>
        </w:rPr>
        <w:t>.CreateInstance(type);</w:t>
      </w:r>
    </w:p>
    <w:p w14:paraId="57333175" w14:textId="77777777" w:rsidR="00C3136B" w:rsidRPr="00EE6394" w:rsidRDefault="00C3136B" w:rsidP="00C3136B">
      <w:pPr>
        <w:pStyle w:val="ad"/>
        <w:rPr>
          <w:color w:val="000000"/>
          <w:highlight w:val="white"/>
        </w:rPr>
      </w:pPr>
      <w:r w:rsidRPr="008F4996">
        <w:rPr>
          <w:color w:val="000000"/>
          <w:highlight w:val="white"/>
        </w:rPr>
        <w:tab/>
      </w:r>
      <w:r w:rsidRPr="008F4996">
        <w:rPr>
          <w:color w:val="000000"/>
          <w:highlight w:val="white"/>
        </w:rPr>
        <w:tab/>
      </w:r>
      <w:r w:rsidRPr="00EE6394">
        <w:rPr>
          <w:color w:val="000000"/>
          <w:highlight w:val="white"/>
        </w:rPr>
        <w:t>}</w:t>
      </w:r>
    </w:p>
    <w:p w14:paraId="61FD3556" w14:textId="77777777" w:rsidR="00C3136B" w:rsidRPr="00EE6394" w:rsidRDefault="00C3136B" w:rsidP="00C3136B">
      <w:pPr>
        <w:pStyle w:val="ad"/>
        <w:rPr>
          <w:color w:val="0000FF"/>
          <w:highlight w:val="white"/>
        </w:rPr>
      </w:pPr>
      <w:r w:rsidRPr="008F4996">
        <w:rPr>
          <w:color w:val="000000"/>
          <w:highlight w:val="white"/>
        </w:rPr>
        <w:tab/>
      </w:r>
      <w:r w:rsidRPr="008F4996">
        <w:rPr>
          <w:color w:val="000000"/>
          <w:highlight w:val="white"/>
        </w:rPr>
        <w:tab/>
      </w:r>
      <w:r w:rsidRPr="00EE6394">
        <w:rPr>
          <w:color w:val="0000FF"/>
          <w:highlight w:val="white"/>
        </w:rPr>
        <w:t>else</w:t>
      </w:r>
    </w:p>
    <w:p w14:paraId="49F40A4B" w14:textId="77777777" w:rsidR="00C3136B" w:rsidRPr="00EE6394" w:rsidRDefault="00C3136B" w:rsidP="00C3136B">
      <w:pPr>
        <w:pStyle w:val="ad"/>
        <w:rPr>
          <w:color w:val="000000"/>
          <w:highlight w:val="white"/>
        </w:rPr>
      </w:pPr>
      <w:r w:rsidRPr="008F4996">
        <w:rPr>
          <w:color w:val="000000"/>
          <w:highlight w:val="white"/>
        </w:rPr>
        <w:tab/>
      </w:r>
      <w:r w:rsidRPr="008F4996">
        <w:rPr>
          <w:color w:val="000000"/>
          <w:highlight w:val="white"/>
        </w:rPr>
        <w:tab/>
      </w:r>
      <w:r w:rsidRPr="00EE6394">
        <w:rPr>
          <w:color w:val="000000"/>
          <w:highlight w:val="white"/>
        </w:rPr>
        <w:t>{</w:t>
      </w:r>
    </w:p>
    <w:p w14:paraId="323BC839" w14:textId="77777777" w:rsidR="00C3136B" w:rsidRPr="008F4996" w:rsidRDefault="00C3136B" w:rsidP="00C3136B">
      <w:pPr>
        <w:pStyle w:val="ad"/>
        <w:rPr>
          <w:color w:val="000000"/>
          <w:highlight w:val="white"/>
        </w:rPr>
      </w:pPr>
      <w:r w:rsidRPr="008F4996">
        <w:rPr>
          <w:color w:val="000000"/>
          <w:highlight w:val="white"/>
        </w:rPr>
        <w:tab/>
      </w:r>
      <w:r w:rsidRPr="008F4996">
        <w:rPr>
          <w:color w:val="000000"/>
          <w:highlight w:val="white"/>
        </w:rPr>
        <w:tab/>
      </w:r>
      <w:r w:rsidRPr="008F4996">
        <w:rPr>
          <w:color w:val="000000"/>
          <w:highlight w:val="white"/>
        </w:rPr>
        <w:tab/>
      </w:r>
      <w:r w:rsidRPr="00EE6394">
        <w:rPr>
          <w:color w:val="0000FF"/>
          <w:highlight w:val="white"/>
        </w:rPr>
        <w:t>return</w:t>
      </w:r>
      <w:r w:rsidRPr="00EE6394">
        <w:rPr>
          <w:color w:val="000000"/>
          <w:highlight w:val="white"/>
        </w:rPr>
        <w:t xml:space="preserve"> </w:t>
      </w:r>
      <w:r w:rsidRPr="00EE6394">
        <w:rPr>
          <w:color w:val="0000FF"/>
          <w:highlight w:val="white"/>
        </w:rPr>
        <w:t>new</w:t>
      </w:r>
      <w:r w:rsidRPr="00EE6394">
        <w:rPr>
          <w:color w:val="000000"/>
          <w:highlight w:val="white"/>
        </w:rPr>
        <w:t xml:space="preserve"> </w:t>
      </w:r>
      <w:r w:rsidRPr="00EE6394">
        <w:rPr>
          <w:highlight w:val="white"/>
        </w:rPr>
        <w:t>TextBlock</w:t>
      </w:r>
      <w:r w:rsidRPr="00EE6394">
        <w:rPr>
          <w:color w:val="000000"/>
          <w:highlight w:val="white"/>
        </w:rPr>
        <w:t xml:space="preserve"> </w:t>
      </w:r>
    </w:p>
    <w:p w14:paraId="3A7CF88A" w14:textId="77777777" w:rsidR="00C3136B" w:rsidRPr="00EE6394" w:rsidRDefault="00C3136B" w:rsidP="00C3136B">
      <w:pPr>
        <w:pStyle w:val="ad"/>
        <w:rPr>
          <w:color w:val="000000"/>
          <w:highlight w:val="white"/>
        </w:rPr>
      </w:pPr>
      <w:r w:rsidRPr="008F4996">
        <w:rPr>
          <w:color w:val="000000"/>
          <w:highlight w:val="white"/>
        </w:rPr>
        <w:tab/>
      </w:r>
      <w:r w:rsidRPr="008F4996">
        <w:rPr>
          <w:color w:val="000000"/>
          <w:highlight w:val="white"/>
        </w:rPr>
        <w:tab/>
      </w:r>
      <w:r w:rsidRPr="008F4996">
        <w:rPr>
          <w:color w:val="000000"/>
          <w:highlight w:val="white"/>
        </w:rPr>
        <w:tab/>
      </w:r>
      <w:r w:rsidRPr="008F4996">
        <w:rPr>
          <w:color w:val="000000"/>
          <w:highlight w:val="white"/>
        </w:rPr>
        <w:tab/>
      </w:r>
      <w:r w:rsidRPr="00EE6394">
        <w:rPr>
          <w:color w:val="000000"/>
          <w:highlight w:val="white"/>
        </w:rPr>
        <w:t xml:space="preserve">{ Text = </w:t>
      </w:r>
      <w:r w:rsidRPr="00EE6394">
        <w:rPr>
          <w:color w:val="A31515"/>
          <w:highlight w:val="white"/>
        </w:rPr>
        <w:t>"Not Found: "</w:t>
      </w:r>
      <w:r w:rsidRPr="00EE6394">
        <w:rPr>
          <w:color w:val="000000"/>
          <w:highlight w:val="white"/>
        </w:rPr>
        <w:t xml:space="preserve"> + name };</w:t>
      </w:r>
    </w:p>
    <w:p w14:paraId="6757AB0F" w14:textId="77777777" w:rsidR="00C3136B" w:rsidRPr="00EE6394" w:rsidRDefault="00C3136B" w:rsidP="00C3136B">
      <w:pPr>
        <w:pStyle w:val="ad"/>
        <w:rPr>
          <w:color w:val="000000"/>
          <w:highlight w:val="white"/>
        </w:rPr>
      </w:pPr>
      <w:r w:rsidRPr="008F4996">
        <w:rPr>
          <w:color w:val="000000"/>
          <w:highlight w:val="white"/>
        </w:rPr>
        <w:tab/>
      </w:r>
      <w:r w:rsidRPr="008F4996">
        <w:rPr>
          <w:color w:val="000000"/>
          <w:highlight w:val="white"/>
        </w:rPr>
        <w:tab/>
      </w:r>
      <w:r w:rsidRPr="00EE6394">
        <w:rPr>
          <w:color w:val="000000"/>
          <w:highlight w:val="white"/>
        </w:rPr>
        <w:t>}</w:t>
      </w:r>
    </w:p>
    <w:p w14:paraId="294A51FE" w14:textId="77777777" w:rsidR="00C3136B" w:rsidRPr="008F4996" w:rsidRDefault="00C3136B" w:rsidP="00C3136B">
      <w:pPr>
        <w:pStyle w:val="ad"/>
        <w:rPr>
          <w:color w:val="000000"/>
          <w:highlight w:val="white"/>
        </w:rPr>
      </w:pPr>
      <w:r w:rsidRPr="008F4996">
        <w:rPr>
          <w:color w:val="000000"/>
          <w:highlight w:val="white"/>
        </w:rPr>
        <w:tab/>
      </w:r>
      <w:r w:rsidRPr="00EE6394">
        <w:rPr>
          <w:color w:val="000000"/>
          <w:highlight w:val="white"/>
        </w:rPr>
        <w:t>}</w:t>
      </w:r>
    </w:p>
    <w:p w14:paraId="23383433" w14:textId="77777777" w:rsidR="00C3136B" w:rsidRPr="00EE6394" w:rsidRDefault="00C3136B" w:rsidP="00C3136B">
      <w:pPr>
        <w:pStyle w:val="ad"/>
        <w:rPr>
          <w:color w:val="000000"/>
          <w:highlight w:val="white"/>
        </w:rPr>
      </w:pPr>
      <w:r w:rsidRPr="008F4996">
        <w:rPr>
          <w:color w:val="000000"/>
          <w:highlight w:val="white"/>
        </w:rPr>
        <w:tab/>
      </w:r>
      <w:r w:rsidRPr="00EE6394">
        <w:rPr>
          <w:color w:val="0000FF"/>
          <w:highlight w:val="white"/>
        </w:rPr>
        <w:t>public</w:t>
      </w:r>
      <w:r w:rsidRPr="00EE6394">
        <w:rPr>
          <w:color w:val="000000"/>
          <w:highlight w:val="white"/>
        </w:rPr>
        <w:t xml:space="preserve"> </w:t>
      </w:r>
      <w:r w:rsidRPr="00EE6394">
        <w:rPr>
          <w:color w:val="0000FF"/>
          <w:highlight w:val="white"/>
        </w:rPr>
        <w:t>bool</w:t>
      </w:r>
      <w:r w:rsidRPr="00EE6394">
        <w:rPr>
          <w:color w:val="000000"/>
          <w:highlight w:val="white"/>
        </w:rPr>
        <w:t xml:space="preserve"> Match(</w:t>
      </w:r>
      <w:r w:rsidRPr="00EE6394">
        <w:rPr>
          <w:color w:val="0000FF"/>
          <w:highlight w:val="white"/>
        </w:rPr>
        <w:t>object</w:t>
      </w:r>
      <w:r w:rsidRPr="00EE6394">
        <w:rPr>
          <w:color w:val="000000"/>
          <w:highlight w:val="white"/>
        </w:rPr>
        <w:t xml:space="preserve"> data)</w:t>
      </w:r>
    </w:p>
    <w:p w14:paraId="3E374179" w14:textId="77777777" w:rsidR="00C3136B" w:rsidRDefault="00C3136B" w:rsidP="00C3136B">
      <w:pPr>
        <w:pStyle w:val="ad"/>
        <w:rPr>
          <w:color w:val="000000"/>
          <w:highlight w:val="white"/>
        </w:rPr>
      </w:pPr>
      <w:r w:rsidRPr="008F4996">
        <w:rPr>
          <w:color w:val="000000"/>
          <w:highlight w:val="white"/>
        </w:rPr>
        <w:tab/>
      </w:r>
      <w:r>
        <w:rPr>
          <w:color w:val="000000"/>
          <w:highlight w:val="white"/>
        </w:rPr>
        <w:t>{</w:t>
      </w:r>
    </w:p>
    <w:p w14:paraId="68D79A98" w14:textId="77777777" w:rsidR="00C3136B" w:rsidRDefault="00C3136B" w:rsidP="00C3136B">
      <w:pPr>
        <w:pStyle w:val="ad"/>
        <w:rPr>
          <w:color w:val="000000"/>
          <w:highlight w:val="white"/>
        </w:rPr>
      </w:pPr>
      <w:r>
        <w:rPr>
          <w:color w:val="000000"/>
          <w:highlight w:val="white"/>
          <w:lang w:val="ru-RU"/>
        </w:rPr>
        <w:tab/>
      </w:r>
      <w:r>
        <w:rPr>
          <w:color w:val="000000"/>
          <w:highlight w:val="white"/>
          <w:lang w:val="ru-RU"/>
        </w:rPr>
        <w:tab/>
      </w:r>
      <w:r>
        <w:rPr>
          <w:color w:val="0000FF"/>
          <w:highlight w:val="white"/>
        </w:rPr>
        <w:t>return</w:t>
      </w:r>
      <w:r>
        <w:rPr>
          <w:color w:val="000000"/>
          <w:highlight w:val="white"/>
        </w:rPr>
        <w:t xml:space="preserve"> data </w:t>
      </w:r>
      <w:r>
        <w:rPr>
          <w:color w:val="0000FF"/>
          <w:highlight w:val="white"/>
        </w:rPr>
        <w:t>is</w:t>
      </w:r>
      <w:r>
        <w:rPr>
          <w:color w:val="000000"/>
          <w:highlight w:val="white"/>
        </w:rPr>
        <w:t xml:space="preserve"> </w:t>
      </w:r>
      <w:r>
        <w:rPr>
          <w:highlight w:val="white"/>
        </w:rPr>
        <w:t>ViewModelBase</w:t>
      </w:r>
      <w:r>
        <w:rPr>
          <w:color w:val="000000"/>
          <w:highlight w:val="white"/>
        </w:rPr>
        <w:t>;</w:t>
      </w:r>
    </w:p>
    <w:p w14:paraId="325298AE" w14:textId="77777777" w:rsidR="00C3136B" w:rsidRDefault="00C3136B" w:rsidP="00C3136B">
      <w:pPr>
        <w:pStyle w:val="ad"/>
        <w:rPr>
          <w:color w:val="000000"/>
          <w:highlight w:val="white"/>
        </w:rPr>
      </w:pPr>
      <w:r>
        <w:rPr>
          <w:color w:val="000000"/>
          <w:highlight w:val="white"/>
          <w:lang w:val="ru-RU"/>
        </w:rPr>
        <w:tab/>
      </w:r>
      <w:r>
        <w:rPr>
          <w:color w:val="000000"/>
          <w:highlight w:val="white"/>
        </w:rPr>
        <w:t>}</w:t>
      </w:r>
    </w:p>
    <w:p w14:paraId="25B80E6C" w14:textId="77777777" w:rsidR="00C3136B" w:rsidRPr="00B30876" w:rsidRDefault="00C3136B" w:rsidP="00C3136B">
      <w:pPr>
        <w:pStyle w:val="ad"/>
      </w:pPr>
      <w:r>
        <w:rPr>
          <w:color w:val="000000"/>
          <w:highlight w:val="white"/>
        </w:rPr>
        <w:lastRenderedPageBreak/>
        <w:t>}</w:t>
      </w:r>
    </w:p>
    <w:p w14:paraId="210E1C74" w14:textId="77777777" w:rsidR="00C3136B" w:rsidRDefault="00C3136B" w:rsidP="00C3136B">
      <w:pPr>
        <w:pStyle w:val="2"/>
        <w:numPr>
          <w:ilvl w:val="2"/>
          <w:numId w:val="6"/>
        </w:numPr>
      </w:pPr>
      <w:r>
        <w:t xml:space="preserve">Добавить в </w:t>
      </w:r>
      <w:r>
        <w:rPr>
          <w:lang w:val="en-US"/>
        </w:rPr>
        <w:t>App</w:t>
      </w:r>
      <w:r w:rsidRPr="005477D9">
        <w:t>.</w:t>
      </w:r>
      <w:r>
        <w:rPr>
          <w:lang w:val="en-US"/>
        </w:rPr>
        <w:t>axaml</w:t>
      </w:r>
      <w:r w:rsidRPr="005477D9">
        <w:t xml:space="preserve"> </w:t>
      </w:r>
      <w:r>
        <w:t>следующие строчки:</w:t>
      </w:r>
    </w:p>
    <w:p w14:paraId="3566521A" w14:textId="77777777" w:rsidR="00C3136B" w:rsidRDefault="00C3136B" w:rsidP="00C3136B">
      <w:pPr>
        <w:pStyle w:val="ad"/>
        <w:rPr>
          <w:color w:val="0000FF"/>
          <w:highlight w:val="white"/>
        </w:rPr>
      </w:pPr>
      <w:r>
        <w:rPr>
          <w:color w:val="0000FF"/>
          <w:highlight w:val="white"/>
        </w:rPr>
        <w:t>&lt;Application</w:t>
      </w:r>
    </w:p>
    <w:p w14:paraId="31687F9F" w14:textId="77777777" w:rsidR="00C3136B" w:rsidRPr="0089358A" w:rsidRDefault="00C3136B" w:rsidP="00C3136B">
      <w:pPr>
        <w:pStyle w:val="ad"/>
        <w:rPr>
          <w:color w:val="0000FF"/>
          <w:highlight w:val="white"/>
        </w:rPr>
      </w:pPr>
      <w:r>
        <w:rPr>
          <w:color w:val="0000FF"/>
          <w:highlight w:val="white"/>
        </w:rPr>
        <w:tab/>
        <w:t>xmlns:local=”using:</w:t>
      </w:r>
      <w:r>
        <w:rPr>
          <w:color w:val="0000FF"/>
          <w:highlight w:val="white"/>
          <w:lang w:val="ru-RU"/>
        </w:rPr>
        <w:t>ИмяПроекта</w:t>
      </w:r>
      <w:r>
        <w:rPr>
          <w:color w:val="0000FF"/>
          <w:highlight w:val="white"/>
        </w:rPr>
        <w:t>”</w:t>
      </w:r>
    </w:p>
    <w:p w14:paraId="10F4B7E1" w14:textId="77777777" w:rsidR="00C3136B" w:rsidRDefault="00C3136B" w:rsidP="00C3136B">
      <w:pPr>
        <w:pStyle w:val="ad"/>
        <w:rPr>
          <w:color w:val="0000FF"/>
          <w:highlight w:val="white"/>
        </w:rPr>
      </w:pPr>
      <w:r w:rsidRPr="0089358A">
        <w:rPr>
          <w:color w:val="0000FF"/>
          <w:highlight w:val="white"/>
        </w:rPr>
        <w:tab/>
      </w:r>
      <w:r>
        <w:rPr>
          <w:color w:val="0000FF"/>
          <w:highlight w:val="white"/>
        </w:rPr>
        <w:t>…</w:t>
      </w:r>
    </w:p>
    <w:p w14:paraId="173EE04C" w14:textId="77777777" w:rsidR="00C3136B" w:rsidRPr="00111F1D" w:rsidRDefault="00C3136B" w:rsidP="00C3136B">
      <w:pPr>
        <w:pStyle w:val="ad"/>
        <w:rPr>
          <w:color w:val="0000FF"/>
          <w:highlight w:val="white"/>
        </w:rPr>
      </w:pPr>
      <w:r>
        <w:rPr>
          <w:color w:val="0000FF"/>
          <w:highlight w:val="white"/>
        </w:rPr>
        <w:tab/>
        <w:t>/&gt;</w:t>
      </w:r>
    </w:p>
    <w:p w14:paraId="622F87DE" w14:textId="77777777" w:rsidR="00C3136B" w:rsidRPr="0089358A" w:rsidRDefault="00C3136B" w:rsidP="00C3136B">
      <w:pPr>
        <w:pStyle w:val="ad"/>
        <w:rPr>
          <w:color w:val="0000FF"/>
          <w:highlight w:val="white"/>
        </w:rPr>
      </w:pPr>
    </w:p>
    <w:p w14:paraId="547C3BB2" w14:textId="77777777" w:rsidR="00C3136B" w:rsidRDefault="00C3136B" w:rsidP="00C3136B">
      <w:pPr>
        <w:pStyle w:val="ad"/>
        <w:rPr>
          <w:color w:val="0000FF"/>
          <w:highlight w:val="white"/>
        </w:rPr>
      </w:pPr>
      <w:r>
        <w:rPr>
          <w:color w:val="0000FF"/>
          <w:highlight w:val="white"/>
        </w:rPr>
        <w:t>&lt;</w:t>
      </w:r>
      <w:r>
        <w:rPr>
          <w:highlight w:val="white"/>
        </w:rPr>
        <w:t>Application.DataTemplates</w:t>
      </w:r>
      <w:r>
        <w:rPr>
          <w:color w:val="0000FF"/>
          <w:highlight w:val="white"/>
        </w:rPr>
        <w:t>&gt;</w:t>
      </w:r>
    </w:p>
    <w:p w14:paraId="3D0AF2A8" w14:textId="77777777" w:rsidR="00C3136B" w:rsidRDefault="00C3136B" w:rsidP="00C3136B">
      <w:pPr>
        <w:pStyle w:val="ad"/>
        <w:rPr>
          <w:color w:val="0000FF"/>
          <w:highlight w:val="white"/>
        </w:rPr>
      </w:pPr>
      <w:r>
        <w:rPr>
          <w:color w:val="0000FF"/>
          <w:highlight w:val="white"/>
        </w:rPr>
        <w:tab/>
        <w:t>&lt;</w:t>
      </w:r>
      <w:r>
        <w:rPr>
          <w:highlight w:val="white"/>
        </w:rPr>
        <w:t>local:ViewLocator</w:t>
      </w:r>
      <w:r>
        <w:rPr>
          <w:color w:val="0000FF"/>
          <w:highlight w:val="white"/>
        </w:rPr>
        <w:t>/&gt;</w:t>
      </w:r>
    </w:p>
    <w:p w14:paraId="680BEC73" w14:textId="77777777" w:rsidR="00C3136B" w:rsidRDefault="00C3136B" w:rsidP="00C3136B">
      <w:pPr>
        <w:pStyle w:val="ad"/>
      </w:pPr>
      <w:r>
        <w:rPr>
          <w:color w:val="0000FF"/>
          <w:highlight w:val="white"/>
        </w:rPr>
        <w:t>&lt;/</w:t>
      </w:r>
      <w:r>
        <w:rPr>
          <w:highlight w:val="white"/>
        </w:rPr>
        <w:t>Application.DataTemplates</w:t>
      </w:r>
      <w:r>
        <w:rPr>
          <w:color w:val="0000FF"/>
          <w:highlight w:val="white"/>
        </w:rPr>
        <w:t>&gt;</w:t>
      </w:r>
    </w:p>
    <w:p w14:paraId="2C7AD451" w14:textId="77777777" w:rsidR="00C3136B" w:rsidRPr="00F12964" w:rsidRDefault="00C3136B" w:rsidP="00C3136B">
      <w:r>
        <w:rPr>
          <w:lang w:val="en-US"/>
        </w:rPr>
        <w:t>ViewLocator</w:t>
      </w:r>
      <w:r w:rsidRPr="002A466E">
        <w:t xml:space="preserve"> </w:t>
      </w:r>
      <w:r>
        <w:t xml:space="preserve">позволяет автоматически создавать объект </w:t>
      </w:r>
      <w:r>
        <w:rPr>
          <w:lang w:val="en-US"/>
        </w:rPr>
        <w:t>View</w:t>
      </w:r>
      <w:r w:rsidRPr="002A466E">
        <w:t xml:space="preserve"> </w:t>
      </w:r>
      <w:r>
        <w:t xml:space="preserve">для объекта </w:t>
      </w:r>
      <w:r>
        <w:rPr>
          <w:lang w:val="en-US"/>
        </w:rPr>
        <w:t>ViewModel</w:t>
      </w:r>
      <w:r>
        <w:t xml:space="preserve"> в приложении</w:t>
      </w:r>
    </w:p>
    <w:p w14:paraId="7F2FE769" w14:textId="77777777" w:rsidR="00C3136B" w:rsidRPr="00F12964" w:rsidRDefault="00C3136B" w:rsidP="00C3136B"/>
    <w:p w14:paraId="6BCDABFD" w14:textId="77777777" w:rsidR="00C3136B" w:rsidRPr="002A466E" w:rsidRDefault="00C3136B" w:rsidP="00C3136B">
      <w:pPr>
        <w:pStyle w:val="2"/>
      </w:pPr>
      <w:r>
        <w:t>Переходы между страницами</w:t>
      </w:r>
    </w:p>
    <w:p w14:paraId="4C4C0B0F" w14:textId="77777777" w:rsidR="00C3136B" w:rsidRPr="00544DBF" w:rsidRDefault="00C3136B" w:rsidP="00C3136B">
      <w:pPr>
        <w:pStyle w:val="2"/>
        <w:numPr>
          <w:ilvl w:val="2"/>
          <w:numId w:val="6"/>
        </w:numPr>
        <w:rPr>
          <w:lang w:val="en-US"/>
        </w:rPr>
      </w:pPr>
      <w:r>
        <w:t>В</w:t>
      </w:r>
      <w:r w:rsidRPr="00544DBF">
        <w:rPr>
          <w:lang w:val="en-US"/>
        </w:rPr>
        <w:t xml:space="preserve"> </w:t>
      </w:r>
      <w:r w:rsidRPr="008C6314">
        <w:rPr>
          <w:lang w:val="en-US"/>
        </w:rPr>
        <w:t>MainViewModel</w:t>
      </w:r>
      <w:r w:rsidRPr="00544DBF">
        <w:rPr>
          <w:lang w:val="en-US"/>
        </w:rPr>
        <w:t xml:space="preserve"> </w:t>
      </w:r>
      <w:r>
        <w:t>создайте</w:t>
      </w:r>
      <w:r w:rsidRPr="00544DBF">
        <w:rPr>
          <w:lang w:val="en-US"/>
        </w:rPr>
        <w:t xml:space="preserve"> </w:t>
      </w:r>
      <w:r>
        <w:rPr>
          <w:lang w:val="en-US"/>
        </w:rPr>
        <w:t>ObservableProperty</w:t>
      </w:r>
      <w:r w:rsidRPr="00544DBF">
        <w:rPr>
          <w:lang w:val="en-US"/>
        </w:rPr>
        <w:t xml:space="preserve"> </w:t>
      </w:r>
      <w:r>
        <w:t>поле</w:t>
      </w:r>
      <w:r w:rsidRPr="00544DBF">
        <w:rPr>
          <w:lang w:val="en-US"/>
        </w:rPr>
        <w:t xml:space="preserve"> </w:t>
      </w:r>
      <w:r>
        <w:t>с</w:t>
      </w:r>
      <w:r w:rsidRPr="008C6314">
        <w:rPr>
          <w:lang w:val="en-US"/>
        </w:rPr>
        <w:t>urrentPage</w:t>
      </w:r>
      <w:r w:rsidRPr="00544DBF">
        <w:rPr>
          <w:lang w:val="en-US"/>
        </w:rPr>
        <w:t xml:space="preserve"> </w:t>
      </w:r>
      <w:r>
        <w:t>типа</w:t>
      </w:r>
      <w:r w:rsidRPr="00544DBF">
        <w:rPr>
          <w:lang w:val="en-US"/>
        </w:rPr>
        <w:t xml:space="preserve"> </w:t>
      </w:r>
      <w:r w:rsidRPr="008C6314">
        <w:rPr>
          <w:lang w:val="en-US"/>
        </w:rPr>
        <w:t>ViewModelBase</w:t>
      </w:r>
    </w:p>
    <w:p w14:paraId="1C512BEC" w14:textId="77777777" w:rsidR="00C3136B" w:rsidRPr="00C34E42" w:rsidRDefault="00C3136B" w:rsidP="00C3136B">
      <w:pPr>
        <w:pStyle w:val="2"/>
        <w:numPr>
          <w:ilvl w:val="2"/>
          <w:numId w:val="6"/>
        </w:numPr>
      </w:pPr>
      <w:r>
        <w:t>Создайте</w:t>
      </w:r>
      <w:r w:rsidRPr="00C34E42">
        <w:t xml:space="preserve"> 2 </w:t>
      </w:r>
      <w:r>
        <w:t>страницы</w:t>
      </w:r>
      <w:r w:rsidRPr="00C34E42">
        <w:t xml:space="preserve"> </w:t>
      </w:r>
      <w:r>
        <w:rPr>
          <w:lang w:val="en-US"/>
        </w:rPr>
        <w:t>RegistrationView</w:t>
      </w:r>
      <w:r w:rsidRPr="00C34E42">
        <w:t xml:space="preserve"> </w:t>
      </w:r>
      <w:r>
        <w:t>и</w:t>
      </w:r>
      <w:r w:rsidRPr="00C34E42">
        <w:t xml:space="preserve"> </w:t>
      </w:r>
      <w:r>
        <w:rPr>
          <w:lang w:val="en-US"/>
        </w:rPr>
        <w:t>AuthorizationView</w:t>
      </w:r>
      <w:r w:rsidRPr="00C34E42">
        <w:t xml:space="preserve">, </w:t>
      </w:r>
      <w:r>
        <w:t>расположите на них соответствующие элементы управления</w:t>
      </w:r>
    </w:p>
    <w:p w14:paraId="710EBEAB" w14:textId="77777777" w:rsidR="00C3136B" w:rsidRPr="00F414C6" w:rsidRDefault="00C3136B" w:rsidP="00C3136B">
      <w:pPr>
        <w:pStyle w:val="2"/>
        <w:numPr>
          <w:ilvl w:val="2"/>
          <w:numId w:val="6"/>
        </w:numPr>
      </w:pPr>
      <w:r>
        <w:t xml:space="preserve">В </w:t>
      </w:r>
      <w:r>
        <w:rPr>
          <w:lang w:val="en-US"/>
        </w:rPr>
        <w:t>MainWindow</w:t>
      </w:r>
      <w:r w:rsidRPr="00412DA8">
        <w:t xml:space="preserve"> </w:t>
      </w:r>
      <w:r>
        <w:t xml:space="preserve">создайте элемент управления </w:t>
      </w:r>
      <w:r w:rsidRPr="00D15723">
        <w:t>ContentControl</w:t>
      </w:r>
      <w:r>
        <w:t xml:space="preserve"> и выполните привязку его свойства </w:t>
      </w:r>
      <w:r>
        <w:rPr>
          <w:lang w:val="en-US"/>
        </w:rPr>
        <w:t>Content</w:t>
      </w:r>
      <w:r w:rsidRPr="00412DA8">
        <w:t xml:space="preserve"> </w:t>
      </w:r>
      <w:r>
        <w:t xml:space="preserve">к значению </w:t>
      </w:r>
      <w:r>
        <w:rPr>
          <w:lang w:val="en-US"/>
        </w:rPr>
        <w:t>CurrentPage</w:t>
      </w:r>
    </w:p>
    <w:p w14:paraId="5DB5A054" w14:textId="77777777" w:rsidR="00C3136B" w:rsidRDefault="00C3136B" w:rsidP="00C3136B">
      <w:pPr>
        <w:pStyle w:val="2"/>
        <w:numPr>
          <w:ilvl w:val="2"/>
          <w:numId w:val="6"/>
        </w:numPr>
      </w:pPr>
      <w:r>
        <w:t xml:space="preserve">Создайте в </w:t>
      </w:r>
      <w:r w:rsidRPr="004C3F39">
        <w:rPr>
          <w:lang w:val="en-US"/>
        </w:rPr>
        <w:t>MainWindow</w:t>
      </w:r>
      <w:r w:rsidRPr="00232E5A">
        <w:t xml:space="preserve"> </w:t>
      </w:r>
      <w:r>
        <w:t xml:space="preserve">две кнопки, создайте и привяжите к ним команды которые будут присваивать </w:t>
      </w:r>
      <w:r w:rsidRPr="004C3F39">
        <w:rPr>
          <w:lang w:val="en-US"/>
        </w:rPr>
        <w:t>CurrentPage</w:t>
      </w:r>
      <w:r>
        <w:t xml:space="preserve"> соответствующее значение (</w:t>
      </w:r>
      <w:r w:rsidRPr="004C3F39">
        <w:rPr>
          <w:lang w:val="en-US"/>
        </w:rPr>
        <w:t>RegistrationViewModel</w:t>
      </w:r>
      <w:r w:rsidRPr="00827531">
        <w:t xml:space="preserve"> </w:t>
      </w:r>
      <w:r>
        <w:t xml:space="preserve">или </w:t>
      </w:r>
      <w:r w:rsidRPr="004C3F39">
        <w:rPr>
          <w:lang w:val="en-US"/>
        </w:rPr>
        <w:t>AuthorizationViewModel</w:t>
      </w:r>
      <w:r>
        <w:t>)</w:t>
      </w:r>
    </w:p>
    <w:p w14:paraId="1BD49A3F" w14:textId="77777777" w:rsidR="00C3136B" w:rsidRDefault="00C3136B" w:rsidP="00C3136B">
      <w:pPr>
        <w:pStyle w:val="2"/>
        <w:numPr>
          <w:ilvl w:val="2"/>
          <w:numId w:val="6"/>
        </w:numPr>
      </w:pPr>
      <w:r>
        <w:t>Протестируйте преходы между страницами</w:t>
      </w:r>
    </w:p>
    <w:p w14:paraId="462E33A9" w14:textId="77777777" w:rsidR="00C3136B" w:rsidRDefault="00C3136B" w:rsidP="00C3136B"/>
    <w:p w14:paraId="7580ACE3" w14:textId="77777777" w:rsidR="00C3136B" w:rsidRDefault="00C3136B" w:rsidP="00C3136B">
      <w:pPr>
        <w:pStyle w:val="2"/>
      </w:pPr>
      <w:r>
        <w:t>Сервис навигиции</w:t>
      </w:r>
    </w:p>
    <w:p w14:paraId="64758024" w14:textId="77777777" w:rsidR="00C3136B" w:rsidRPr="00F00C57" w:rsidRDefault="00C3136B" w:rsidP="00C3136B">
      <w:pPr>
        <w:pStyle w:val="2"/>
        <w:numPr>
          <w:ilvl w:val="2"/>
          <w:numId w:val="6"/>
        </w:numPr>
      </w:pPr>
      <w:r>
        <w:t xml:space="preserve">Создайте новый класс </w:t>
      </w:r>
      <w:r>
        <w:rPr>
          <w:lang w:val="en-US"/>
        </w:rPr>
        <w:t>NavigationService</w:t>
      </w:r>
    </w:p>
    <w:p w14:paraId="0AC1D2B4" w14:textId="77777777" w:rsidR="00C3136B" w:rsidRDefault="00C3136B" w:rsidP="00C3136B">
      <w:pPr>
        <w:pStyle w:val="2"/>
        <w:numPr>
          <w:ilvl w:val="2"/>
          <w:numId w:val="6"/>
        </w:numPr>
      </w:pPr>
      <w:r>
        <w:t xml:space="preserve">В классе определите навигационный стек в виде </w:t>
      </w:r>
      <w:r>
        <w:rPr>
          <w:lang w:val="en-US"/>
        </w:rPr>
        <w:t>Stack</w:t>
      </w:r>
      <w:r w:rsidRPr="005B68B1">
        <w:t>&lt;</w:t>
      </w:r>
      <w:r>
        <w:rPr>
          <w:lang w:val="en-US"/>
        </w:rPr>
        <w:t>ViewModelBase</w:t>
      </w:r>
      <w:r w:rsidRPr="005B68B1">
        <w:t>&gt;</w:t>
      </w:r>
      <w:r>
        <w:t xml:space="preserve"> и 2 метода для управления этим стеком: универсальный </w:t>
      </w:r>
      <w:r>
        <w:rPr>
          <w:lang w:val="en-US"/>
        </w:rPr>
        <w:t>NavigateTo</w:t>
      </w:r>
      <w:r w:rsidRPr="00686A65">
        <w:t>&lt;</w:t>
      </w:r>
      <w:r>
        <w:rPr>
          <w:lang w:val="en-US"/>
        </w:rPr>
        <w:t>T</w:t>
      </w:r>
      <w:r w:rsidRPr="00686A65">
        <w:t>&gt;</w:t>
      </w:r>
      <w:r>
        <w:t xml:space="preserve">, где </w:t>
      </w:r>
      <w:r>
        <w:rPr>
          <w:lang w:val="en-US"/>
        </w:rPr>
        <w:t>T</w:t>
      </w:r>
      <w:r w:rsidRPr="002F0CD0">
        <w:t xml:space="preserve"> </w:t>
      </w:r>
      <w:r>
        <w:t>–</w:t>
      </w:r>
      <w:r w:rsidRPr="002F0CD0">
        <w:t xml:space="preserve"> </w:t>
      </w:r>
      <w:r>
        <w:t xml:space="preserve">класс-наследник </w:t>
      </w:r>
      <w:r>
        <w:rPr>
          <w:lang w:val="en-US"/>
        </w:rPr>
        <w:t>ViewModelBase</w:t>
      </w:r>
      <w:r w:rsidRPr="002F0CD0">
        <w:t xml:space="preserve"> </w:t>
      </w:r>
      <w:r>
        <w:t xml:space="preserve">и </w:t>
      </w:r>
      <w:r>
        <w:rPr>
          <w:lang w:val="en-US"/>
        </w:rPr>
        <w:t>GoBack</w:t>
      </w:r>
    </w:p>
    <w:p w14:paraId="48BCECE7" w14:textId="77777777" w:rsidR="00C3136B" w:rsidRDefault="00C3136B" w:rsidP="00C3136B">
      <w:pPr>
        <w:pStyle w:val="ad"/>
      </w:pPr>
      <w:r>
        <w:t>public void NavigateTo&lt;T&gt;(T viewModel, Action&lt;T&gt;? action = null) where T : ViewModelBase</w:t>
      </w:r>
    </w:p>
    <w:p w14:paraId="12D92586" w14:textId="77777777" w:rsidR="00C3136B" w:rsidRDefault="00C3136B" w:rsidP="00C3136B">
      <w:pPr>
        <w:pStyle w:val="ad"/>
      </w:pPr>
      <w:r>
        <w:t>{</w:t>
      </w:r>
    </w:p>
    <w:p w14:paraId="2F8143B9" w14:textId="77777777" w:rsidR="00C3136B" w:rsidRPr="00661848" w:rsidRDefault="00C3136B" w:rsidP="00C3136B">
      <w:pPr>
        <w:pStyle w:val="ad"/>
      </w:pPr>
      <w:r>
        <w:t xml:space="preserve">    </w:t>
      </w:r>
      <w:r w:rsidRPr="00F12964">
        <w:t>//</w:t>
      </w:r>
      <w:r>
        <w:t>TODO</w:t>
      </w:r>
    </w:p>
    <w:p w14:paraId="0D0FD2F9" w14:textId="77777777" w:rsidR="00C3136B" w:rsidRDefault="00C3136B" w:rsidP="00C3136B">
      <w:pPr>
        <w:pStyle w:val="ad"/>
      </w:pPr>
      <w:r>
        <w:t>}</w:t>
      </w:r>
    </w:p>
    <w:p w14:paraId="331D47DD" w14:textId="77777777" w:rsidR="00C3136B" w:rsidRDefault="00C3136B" w:rsidP="00C3136B">
      <w:pPr>
        <w:pStyle w:val="ad"/>
      </w:pPr>
    </w:p>
    <w:p w14:paraId="055AC5FA" w14:textId="77777777" w:rsidR="00C3136B" w:rsidRPr="00F20DE3" w:rsidRDefault="00C3136B" w:rsidP="00C3136B">
      <w:pPr>
        <w:pStyle w:val="ad"/>
      </w:pPr>
      <w:r w:rsidRPr="00F20DE3">
        <w:t>public void GoBack(int steps = 1)</w:t>
      </w:r>
    </w:p>
    <w:p w14:paraId="0669AF63" w14:textId="77777777" w:rsidR="00C3136B" w:rsidRPr="00F20DE3" w:rsidRDefault="00C3136B" w:rsidP="00C3136B">
      <w:pPr>
        <w:pStyle w:val="ad"/>
      </w:pPr>
      <w:r w:rsidRPr="00F20DE3">
        <w:t>{</w:t>
      </w:r>
    </w:p>
    <w:p w14:paraId="1F7A18D9" w14:textId="77777777" w:rsidR="00C3136B" w:rsidRPr="00F20DE3" w:rsidRDefault="00C3136B" w:rsidP="00C3136B">
      <w:pPr>
        <w:pStyle w:val="ad"/>
      </w:pPr>
      <w:r w:rsidRPr="00F20DE3">
        <w:t xml:space="preserve">    </w:t>
      </w:r>
      <w:r>
        <w:rPr>
          <w:lang w:val="ru-RU"/>
        </w:rPr>
        <w:t>//</w:t>
      </w:r>
      <w:r>
        <w:t>TODO</w:t>
      </w:r>
    </w:p>
    <w:p w14:paraId="2A17F2EF" w14:textId="77777777" w:rsidR="00C3136B" w:rsidRDefault="00C3136B" w:rsidP="00C3136B">
      <w:pPr>
        <w:pStyle w:val="ad"/>
      </w:pPr>
      <w:r w:rsidRPr="00F20DE3">
        <w:rPr>
          <w:lang w:val="ru-RU"/>
        </w:rPr>
        <w:t>}</w:t>
      </w:r>
    </w:p>
    <w:p w14:paraId="73CF73D8" w14:textId="77777777" w:rsidR="00C3136B" w:rsidRDefault="00C3136B" w:rsidP="00C3136B">
      <w:pPr>
        <w:pStyle w:val="2"/>
        <w:numPr>
          <w:ilvl w:val="2"/>
          <w:numId w:val="6"/>
        </w:numPr>
      </w:pPr>
      <w:r>
        <w:t xml:space="preserve">При выполнении навигации в метод может передаваться делегат </w:t>
      </w:r>
      <w:r>
        <w:rPr>
          <w:lang w:val="en-US"/>
        </w:rPr>
        <w:t>Action</w:t>
      </w:r>
      <w:r w:rsidRPr="00AB03CB">
        <w:t>&lt;</w:t>
      </w:r>
      <w:r>
        <w:rPr>
          <w:lang w:val="en-US"/>
        </w:rPr>
        <w:t>T</w:t>
      </w:r>
      <w:r w:rsidRPr="00AB03CB">
        <w:t>&gt;</w:t>
      </w:r>
      <w:r>
        <w:t>, который позволит произвести настройки для страницы (установить значения некоторых свойств). Для вызова делегата необходимо выполнить</w:t>
      </w:r>
    </w:p>
    <w:p w14:paraId="789C0812" w14:textId="77777777" w:rsidR="00C3136B" w:rsidRDefault="00C3136B" w:rsidP="00C3136B">
      <w:pPr>
        <w:pStyle w:val="ad"/>
        <w:rPr>
          <w:lang w:val="ru-RU"/>
        </w:rPr>
      </w:pPr>
      <w:r w:rsidRPr="007C3B60">
        <w:lastRenderedPageBreak/>
        <w:t>action?.Invoke(viewModel);</w:t>
      </w:r>
    </w:p>
    <w:p w14:paraId="14EE9C3E" w14:textId="77777777" w:rsidR="00C3136B" w:rsidRDefault="00C3136B" w:rsidP="00C3136B">
      <w:pPr>
        <w:pStyle w:val="2"/>
        <w:numPr>
          <w:ilvl w:val="2"/>
          <w:numId w:val="6"/>
        </w:numPr>
      </w:pPr>
      <w:r>
        <w:t>Добавьте экземпляр сервиса в качестве статического</w:t>
      </w:r>
      <w:r w:rsidRPr="00870A35">
        <w:t xml:space="preserve"> </w:t>
      </w:r>
      <w:r>
        <w:t xml:space="preserve">публичного члена в </w:t>
      </w:r>
      <w:r>
        <w:rPr>
          <w:lang w:val="en-US"/>
        </w:rPr>
        <w:t>MainViewModel</w:t>
      </w:r>
      <w:r>
        <w:t xml:space="preserve"> </w:t>
      </w:r>
    </w:p>
    <w:p w14:paraId="20ECBA30" w14:textId="77777777" w:rsidR="00C3136B" w:rsidRPr="00FC6BCC" w:rsidRDefault="00C3136B" w:rsidP="00C3136B">
      <w:pPr>
        <w:pStyle w:val="2"/>
        <w:numPr>
          <w:ilvl w:val="2"/>
          <w:numId w:val="6"/>
        </w:numPr>
      </w:pPr>
      <w:r>
        <w:t>Измените реализацию навигации в приложении с использованием созданного сервиса.</w:t>
      </w:r>
    </w:p>
    <w:p w14:paraId="34AF77BD" w14:textId="77777777" w:rsidR="00C3136B" w:rsidRPr="003500DC" w:rsidRDefault="00C3136B" w:rsidP="00C3136B">
      <w:pPr>
        <w:pStyle w:val="1"/>
      </w:pPr>
      <w:r w:rsidRPr="003500DC">
        <w:t>Порядок выполнения работы</w:t>
      </w:r>
    </w:p>
    <w:p w14:paraId="4A915F42" w14:textId="77777777" w:rsidR="00C3136B" w:rsidRPr="003500DC" w:rsidRDefault="00C3136B" w:rsidP="00C3136B">
      <w:pPr>
        <w:pStyle w:val="2"/>
      </w:pPr>
      <w:r w:rsidRPr="003500DC">
        <w:t>Выполнить все задания из п.5.</w:t>
      </w:r>
    </w:p>
    <w:p w14:paraId="46003966" w14:textId="77777777" w:rsidR="00C3136B" w:rsidRPr="003500DC" w:rsidRDefault="00C3136B" w:rsidP="00C3136B">
      <w:pPr>
        <w:pStyle w:val="2"/>
      </w:pPr>
      <w:r w:rsidRPr="003500DC">
        <w:t>Ответить на контрольные вопросы.</w:t>
      </w:r>
    </w:p>
    <w:p w14:paraId="11A6D067" w14:textId="77777777" w:rsidR="00C3136B" w:rsidRPr="003500DC" w:rsidRDefault="00C3136B" w:rsidP="00C3136B">
      <w:pPr>
        <w:pStyle w:val="1"/>
      </w:pPr>
      <w:r w:rsidRPr="003500DC">
        <w:t>Содержание отчета</w:t>
      </w:r>
    </w:p>
    <w:p w14:paraId="4795CACC" w14:textId="77777777" w:rsidR="00C3136B" w:rsidRPr="003500DC" w:rsidRDefault="00C3136B" w:rsidP="00C3136B">
      <w:pPr>
        <w:pStyle w:val="2"/>
      </w:pPr>
      <w:r w:rsidRPr="003500DC">
        <w:t>Титульный лист</w:t>
      </w:r>
    </w:p>
    <w:p w14:paraId="5891C39B" w14:textId="77777777" w:rsidR="00C3136B" w:rsidRDefault="00C3136B" w:rsidP="00C3136B">
      <w:pPr>
        <w:pStyle w:val="2"/>
      </w:pPr>
      <w:r w:rsidRPr="003500DC">
        <w:t>Цель работы</w:t>
      </w:r>
    </w:p>
    <w:p w14:paraId="6B0A06CB" w14:textId="77777777" w:rsidR="00C3136B" w:rsidRDefault="00C3136B" w:rsidP="00C3136B">
      <w:pPr>
        <w:pStyle w:val="2"/>
      </w:pPr>
      <w:r w:rsidRPr="002F2922">
        <w:t>Ответы на контрольные вопросы</w:t>
      </w:r>
    </w:p>
    <w:p w14:paraId="7AB392C1" w14:textId="77777777" w:rsidR="00C3136B" w:rsidRDefault="00C3136B" w:rsidP="00C3136B">
      <w:pPr>
        <w:pStyle w:val="2"/>
      </w:pPr>
      <w:r w:rsidRPr="003500DC">
        <w:t>Вывод</w:t>
      </w:r>
    </w:p>
    <w:p w14:paraId="5611DD70" w14:textId="77777777" w:rsidR="00C3136B" w:rsidRDefault="00C3136B" w:rsidP="00C3136B">
      <w:pPr>
        <w:pStyle w:val="1"/>
      </w:pPr>
      <w:r w:rsidRPr="009671E3">
        <w:t xml:space="preserve">Контрольные вопросы </w:t>
      </w:r>
    </w:p>
    <w:p w14:paraId="0668FE1D" w14:textId="77777777" w:rsidR="00C3136B" w:rsidRDefault="00C3136B" w:rsidP="00C3136B">
      <w:pPr>
        <w:pStyle w:val="2"/>
      </w:pPr>
      <w:r>
        <w:t xml:space="preserve">Для чего применяется </w:t>
      </w:r>
      <w:r>
        <w:rPr>
          <w:lang w:val="en-US"/>
        </w:rPr>
        <w:t>ViewLocator?</w:t>
      </w:r>
    </w:p>
    <w:p w14:paraId="04E94BA5" w14:textId="77777777" w:rsidR="00C3136B" w:rsidRDefault="00C3136B" w:rsidP="00C3136B">
      <w:pPr>
        <w:pStyle w:val="2"/>
      </w:pPr>
      <w:r>
        <w:t>Как реализовать переход между страницами, обратный переход?</w:t>
      </w:r>
    </w:p>
    <w:p w14:paraId="0507B9C2" w14:textId="77777777" w:rsidR="00C3136B" w:rsidRPr="003500DC" w:rsidRDefault="00C3136B" w:rsidP="00C3136B">
      <w:pPr>
        <w:pStyle w:val="2"/>
      </w:pPr>
      <w:r>
        <w:t>Как передать данные между страницами?</w:t>
      </w:r>
    </w:p>
    <w:sectPr w:rsidR="00C3136B" w:rsidRPr="003500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F6"/>
    <w:multiLevelType w:val="multilevel"/>
    <w:tmpl w:val="AEF8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3569D7"/>
    <w:multiLevelType w:val="multilevel"/>
    <w:tmpl w:val="4748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" w15:restartNumberingAfterBreak="0">
    <w:nsid w:val="6ED64C27"/>
    <w:multiLevelType w:val="multilevel"/>
    <w:tmpl w:val="68BC61E4"/>
    <w:numStyleLink w:val="a"/>
  </w:abstractNum>
  <w:num w:numId="1" w16cid:durableId="1386948056">
    <w:abstractNumId w:val="2"/>
  </w:num>
  <w:num w:numId="2" w16cid:durableId="141122171">
    <w:abstractNumId w:val="2"/>
  </w:num>
  <w:num w:numId="3" w16cid:durableId="634676009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2"/>
  </w:num>
  <w:num w:numId="6" w16cid:durableId="797380273">
    <w:abstractNumId w:val="2"/>
  </w:num>
  <w:num w:numId="7" w16cid:durableId="9694324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374634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97882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82790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04696836">
    <w:abstractNumId w:val="0"/>
  </w:num>
  <w:num w:numId="12" w16cid:durableId="1627613604">
    <w:abstractNumId w:val="1"/>
  </w:num>
  <w:num w:numId="13" w16cid:durableId="6054301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76676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282610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057089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15510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290292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953354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28176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39367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14639327">
    <w:abstractNumId w:val="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3" w16cid:durableId="2215997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680287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706620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96266771">
    <w:abstractNumId w:val="2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7" w16cid:durableId="18853661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851196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38922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925281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672088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1C"/>
    <w:rsid w:val="00055311"/>
    <w:rsid w:val="00070FAF"/>
    <w:rsid w:val="000A4277"/>
    <w:rsid w:val="000C039A"/>
    <w:rsid w:val="000C18B3"/>
    <w:rsid w:val="0018259A"/>
    <w:rsid w:val="001965F5"/>
    <w:rsid w:val="001974B9"/>
    <w:rsid w:val="001C33FF"/>
    <w:rsid w:val="001C4896"/>
    <w:rsid w:val="001E04EC"/>
    <w:rsid w:val="001E1CD3"/>
    <w:rsid w:val="001E32F3"/>
    <w:rsid w:val="00205EBC"/>
    <w:rsid w:val="00213EBB"/>
    <w:rsid w:val="00223DD3"/>
    <w:rsid w:val="00231940"/>
    <w:rsid w:val="002532BA"/>
    <w:rsid w:val="00261B0A"/>
    <w:rsid w:val="00264483"/>
    <w:rsid w:val="00271E47"/>
    <w:rsid w:val="003E2CFB"/>
    <w:rsid w:val="00405DBC"/>
    <w:rsid w:val="004511BB"/>
    <w:rsid w:val="004776EA"/>
    <w:rsid w:val="00490B43"/>
    <w:rsid w:val="004A368A"/>
    <w:rsid w:val="004C0E3C"/>
    <w:rsid w:val="00542C53"/>
    <w:rsid w:val="0055369B"/>
    <w:rsid w:val="005F0028"/>
    <w:rsid w:val="00691FB9"/>
    <w:rsid w:val="00693BA2"/>
    <w:rsid w:val="006C10C0"/>
    <w:rsid w:val="006D09B6"/>
    <w:rsid w:val="006E2B52"/>
    <w:rsid w:val="007270F1"/>
    <w:rsid w:val="00765E98"/>
    <w:rsid w:val="00787995"/>
    <w:rsid w:val="007C1220"/>
    <w:rsid w:val="007F1BBA"/>
    <w:rsid w:val="00814C20"/>
    <w:rsid w:val="00817F57"/>
    <w:rsid w:val="0083093A"/>
    <w:rsid w:val="00835BA2"/>
    <w:rsid w:val="008823E4"/>
    <w:rsid w:val="00891043"/>
    <w:rsid w:val="008E78D8"/>
    <w:rsid w:val="00925158"/>
    <w:rsid w:val="00977436"/>
    <w:rsid w:val="00992B04"/>
    <w:rsid w:val="009C149E"/>
    <w:rsid w:val="00A17894"/>
    <w:rsid w:val="00A625F1"/>
    <w:rsid w:val="00A7632F"/>
    <w:rsid w:val="00A91989"/>
    <w:rsid w:val="00AA181C"/>
    <w:rsid w:val="00AC4FFA"/>
    <w:rsid w:val="00AD432F"/>
    <w:rsid w:val="00B5136C"/>
    <w:rsid w:val="00BE1E3D"/>
    <w:rsid w:val="00BF157D"/>
    <w:rsid w:val="00BF7F48"/>
    <w:rsid w:val="00C3136B"/>
    <w:rsid w:val="00CC1CB5"/>
    <w:rsid w:val="00CD5FA4"/>
    <w:rsid w:val="00CF0E87"/>
    <w:rsid w:val="00D04704"/>
    <w:rsid w:val="00D25F5D"/>
    <w:rsid w:val="00D5471F"/>
    <w:rsid w:val="00D66C75"/>
    <w:rsid w:val="00D911CB"/>
    <w:rsid w:val="00E01507"/>
    <w:rsid w:val="00E65989"/>
    <w:rsid w:val="00E94EEC"/>
    <w:rsid w:val="00EA208A"/>
    <w:rsid w:val="00EA486E"/>
    <w:rsid w:val="00ED5BD3"/>
    <w:rsid w:val="00EE187F"/>
    <w:rsid w:val="00EE3185"/>
    <w:rsid w:val="00EF2800"/>
    <w:rsid w:val="00F33662"/>
    <w:rsid w:val="00F36404"/>
    <w:rsid w:val="00F477DD"/>
    <w:rsid w:val="00F61579"/>
    <w:rsid w:val="00FE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F0E439"/>
  <w15:chartTrackingRefBased/>
  <w15:docId w15:val="{ED52DA07-8BE9-43F2-AB99-27BC895FA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1965F5"/>
    <w:pPr>
      <w:spacing w:after="0" w:line="240" w:lineRule="auto"/>
      <w:jc w:val="both"/>
    </w:pPr>
    <w:rPr>
      <w:rFonts w:asciiTheme="minorHAnsi" w:hAnsiTheme="minorHAnsi" w:cstheme="minorBidi"/>
      <w:bCs w:val="0"/>
      <w:kern w:val="0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0">
    <w:name w:val="No Spacing"/>
    <w:uiPriority w:val="1"/>
    <w:qFormat/>
    <w:rsid w:val="001965F5"/>
    <w:pPr>
      <w:spacing w:after="0" w:line="240" w:lineRule="auto"/>
      <w:ind w:firstLine="567"/>
      <w:jc w:val="both"/>
    </w:pPr>
  </w:style>
  <w:style w:type="table" w:styleId="-43">
    <w:name w:val="Grid Table 4 Accent 3"/>
    <w:basedOn w:val="a2"/>
    <w:uiPriority w:val="49"/>
    <w:rsid w:val="001965F5"/>
    <w:pPr>
      <w:spacing w:after="0" w:line="240" w:lineRule="auto"/>
    </w:pPr>
    <w:rPr>
      <w:rFonts w:asciiTheme="minorHAnsi" w:hAnsiTheme="minorHAnsi" w:cstheme="minorBidi"/>
      <w:bCs w:val="0"/>
      <w:kern w:val="0"/>
      <w:sz w:val="22"/>
      <w:szCs w:val="22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af1">
    <w:name w:val="TOC Heading"/>
    <w:basedOn w:val="10"/>
    <w:next w:val="a0"/>
    <w:uiPriority w:val="39"/>
    <w:unhideWhenUsed/>
    <w:qFormat/>
    <w:rsid w:val="00ED5BD3"/>
    <w:pPr>
      <w:keepNext/>
      <w:keepLines/>
      <w:pageBreakBefore w:val="0"/>
      <w:widowControl/>
      <w:tabs>
        <w:tab w:val="clear" w:pos="709"/>
      </w:tabs>
      <w:suppressAutoHyphens w:val="0"/>
      <w:autoSpaceDN/>
      <w:spacing w:before="24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</w:rPr>
  </w:style>
  <w:style w:type="paragraph" w:styleId="12">
    <w:name w:val="toc 1"/>
    <w:basedOn w:val="a0"/>
    <w:next w:val="a0"/>
    <w:autoRedefine/>
    <w:uiPriority w:val="39"/>
    <w:unhideWhenUsed/>
    <w:rsid w:val="00977436"/>
    <w:pPr>
      <w:tabs>
        <w:tab w:val="right" w:leader="dot" w:pos="9345"/>
      </w:tabs>
      <w:spacing w:after="100"/>
      <w:ind w:right="284"/>
    </w:pPr>
  </w:style>
  <w:style w:type="character" w:styleId="af2">
    <w:name w:val="Hyperlink"/>
    <w:basedOn w:val="a1"/>
    <w:uiPriority w:val="99"/>
    <w:unhideWhenUsed/>
    <w:rsid w:val="00ED5BD3"/>
    <w:rPr>
      <w:color w:val="467886" w:themeColor="hyperlink"/>
      <w:u w:val="single"/>
    </w:rPr>
  </w:style>
  <w:style w:type="paragraph" w:customStyle="1" w:styleId="Standard">
    <w:name w:val="Standard"/>
    <w:rsid w:val="00AC4FFA"/>
    <w:pPr>
      <w:tabs>
        <w:tab w:val="left" w:pos="709"/>
      </w:tabs>
      <w:suppressAutoHyphens/>
      <w:autoSpaceDN w:val="0"/>
      <w:spacing w:after="0" w:line="276" w:lineRule="atLeast"/>
      <w:textAlignment w:val="baseline"/>
      <w:outlineLvl w:val="8"/>
    </w:pPr>
    <w:rPr>
      <w:rFonts w:ascii="Calibri" w:eastAsia="Lucida Sans Unicode" w:hAnsi="Calibri"/>
      <w:bCs w:val="0"/>
      <w:sz w:val="22"/>
      <w:szCs w:val="22"/>
      <w:lang w:eastAsia="ru-RU"/>
    </w:rPr>
  </w:style>
  <w:style w:type="paragraph" w:customStyle="1" w:styleId="Textbody">
    <w:name w:val="Text body"/>
    <w:basedOn w:val="a0"/>
    <w:rsid w:val="00AC4FFA"/>
    <w:pPr>
      <w:autoSpaceDN w:val="0"/>
      <w:ind w:left="110" w:firstLine="566"/>
      <w:outlineLvl w:val="8"/>
    </w:pPr>
    <w:rPr>
      <w:rFonts w:eastAsia="Times New Roman"/>
      <w:bCs w:val="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35AEE-4F37-4DCE-94F3-275B7F2D7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27</TotalTime>
  <Pages>9</Pages>
  <Words>1593</Words>
  <Characters>9082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9</cp:revision>
  <dcterms:created xsi:type="dcterms:W3CDTF">2026-03-29T16:48:00Z</dcterms:created>
  <dcterms:modified xsi:type="dcterms:W3CDTF">2026-03-30T10:57:00Z</dcterms:modified>
</cp:coreProperties>
</file>